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page" w:tblpX="123" w:tblpY="-353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692703" w:rsidRPr="001B7850" w:rsidTr="0087296E">
        <w:trPr>
          <w:trHeight w:hRule="exact" w:val="2410"/>
        </w:trPr>
        <w:tc>
          <w:tcPr>
            <w:tcW w:w="9360" w:type="dxa"/>
            <w:tcMar>
              <w:top w:w="0" w:type="dxa"/>
              <w:bottom w:w="0" w:type="dxa"/>
            </w:tcMar>
          </w:tcPr>
          <w:p w:rsidR="00692703" w:rsidRPr="001B7850" w:rsidRDefault="0087296E" w:rsidP="0087296E">
            <w:pPr>
              <w:pStyle w:val="Title"/>
              <w:jc w:val="left"/>
              <w:rPr>
                <w:rFonts w:asciiTheme="minorHAnsi" w:hAnsiTheme="minorHAnsi" w:cstheme="minorHAnsi"/>
                <w:sz w:val="56"/>
              </w:rPr>
            </w:pPr>
            <w:r w:rsidRPr="001B7850">
              <w:rPr>
                <w:rFonts w:asciiTheme="minorHAnsi" w:hAnsiTheme="minorHAnsi" w:cstheme="minorHAnsi"/>
                <w:sz w:val="56"/>
              </w:rPr>
              <w:t>hIMALAYA MANDAL</w:t>
            </w:r>
          </w:p>
          <w:p w:rsidR="00692703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 xml:space="preserve">VILL.: </w:t>
            </w:r>
            <w:proofErr w:type="spellStart"/>
            <w:r w:rsidRPr="001B7850">
              <w:rPr>
                <w:rFonts w:cstheme="minorHAnsi"/>
                <w:sz w:val="28"/>
              </w:rPr>
              <w:t>Pathardihi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, </w:t>
            </w:r>
            <w:proofErr w:type="spellStart"/>
            <w:r w:rsidRPr="001B7850">
              <w:rPr>
                <w:rFonts w:cstheme="minorHAnsi"/>
                <w:sz w:val="28"/>
              </w:rPr>
              <w:t>p.o.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: </w:t>
            </w:r>
            <w:proofErr w:type="spellStart"/>
            <w:proofErr w:type="gramStart"/>
            <w:r w:rsidRPr="001B7850">
              <w:rPr>
                <w:rFonts w:cstheme="minorHAnsi"/>
                <w:sz w:val="28"/>
              </w:rPr>
              <w:t>hatirampur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 ,</w:t>
            </w:r>
            <w:proofErr w:type="gramEnd"/>
            <w:r w:rsidRPr="001B7850">
              <w:rPr>
                <w:rFonts w:cstheme="minorHAnsi"/>
                <w:sz w:val="28"/>
              </w:rPr>
              <w:t xml:space="preserve">dist.: </w:t>
            </w:r>
            <w:proofErr w:type="spellStart"/>
            <w:r w:rsidRPr="001B7850">
              <w:rPr>
                <w:rFonts w:cstheme="minorHAnsi"/>
                <w:sz w:val="28"/>
              </w:rPr>
              <w:t>bankura</w:t>
            </w:r>
            <w:proofErr w:type="spellEnd"/>
            <w:r w:rsidRPr="001B7850">
              <w:rPr>
                <w:rFonts w:cstheme="minorHAnsi"/>
                <w:sz w:val="28"/>
              </w:rPr>
              <w:t>, pin.: 722121</w:t>
            </w:r>
          </w:p>
          <w:p w:rsidR="0087296E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>Phone no.: 8436776454</w:t>
            </w:r>
          </w:p>
          <w:p w:rsidR="00692703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 xml:space="preserve">Email: </w:t>
            </w:r>
            <w:hyperlink r:id="rId7" w:history="1">
              <w:r w:rsidR="008F41D7" w:rsidRPr="00FF7AC5">
                <w:rPr>
                  <w:rStyle w:val="Hyperlink"/>
                  <w:rFonts w:cstheme="minorHAnsi"/>
                  <w:sz w:val="28"/>
                </w:rPr>
                <w:t>himalayamandalcse@gmail.com</w:t>
              </w:r>
            </w:hyperlink>
          </w:p>
          <w:p w:rsidR="000A2949" w:rsidRPr="000A2949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proofErr w:type="spellStart"/>
            <w:r w:rsidRPr="001B7850">
              <w:rPr>
                <w:rFonts w:cstheme="minorHAnsi"/>
                <w:sz w:val="28"/>
              </w:rPr>
              <w:t>Linkdin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 : </w:t>
            </w:r>
            <w:hyperlink r:id="rId8" w:history="1">
              <w:r w:rsidR="000A2949" w:rsidRPr="00FF7AC5">
                <w:rPr>
                  <w:rStyle w:val="Hyperlink"/>
                  <w:rFonts w:cstheme="minorHAnsi"/>
                  <w:sz w:val="28"/>
                </w:rPr>
                <w:t>www.linkedin.com/in/himalaya-mandal</w:t>
              </w:r>
            </w:hyperlink>
          </w:p>
        </w:tc>
      </w:tr>
      <w:tr w:rsidR="009571D8" w:rsidRPr="00082C8F" w:rsidTr="0087296E">
        <w:tc>
          <w:tcPr>
            <w:tcW w:w="9360" w:type="dxa"/>
            <w:tcMar>
              <w:top w:w="432" w:type="dxa"/>
            </w:tcMar>
          </w:tcPr>
          <w:p w:rsidR="0087296E" w:rsidRPr="00082C8F" w:rsidRDefault="005C0ABE" w:rsidP="0087296E">
            <w:pPr>
              <w:pStyle w:val="Heading2"/>
              <w:outlineLvl w:val="1"/>
              <w:rPr>
                <w:rFonts w:cstheme="minorHAnsi"/>
                <w:sz w:val="24"/>
              </w:rPr>
            </w:pPr>
            <w:r w:rsidRPr="00E923CD">
              <w:rPr>
                <w:rFonts w:cstheme="minorHAnsi"/>
                <w:sz w:val="24"/>
                <w:szCs w:val="24"/>
              </w:rPr>
              <w:t xml:space="preserve">TEXT </w:t>
            </w:r>
            <w:r w:rsidRPr="00E923CD">
              <w:rPr>
                <w:sz w:val="24"/>
                <w:szCs w:val="24"/>
              </w:rPr>
              <w:t>Mining</w:t>
            </w:r>
            <w:r>
              <w:t xml:space="preserve"> </w:t>
            </w:r>
            <w:r w:rsidR="0087296E" w:rsidRPr="00082C8F">
              <w:rPr>
                <w:rFonts w:cstheme="minorHAnsi"/>
                <w:sz w:val="24"/>
              </w:rPr>
              <w:t>| TEAM LEADER | PYTHON SCRIPT | M</w:t>
            </w:r>
            <w:r w:rsidR="00385796" w:rsidRPr="00082C8F">
              <w:rPr>
                <w:rFonts w:cstheme="minorHAnsi"/>
                <w:sz w:val="24"/>
              </w:rPr>
              <w:t>ACHINE LE</w:t>
            </w:r>
            <w:r>
              <w:rPr>
                <w:rFonts w:cstheme="minorHAnsi"/>
                <w:sz w:val="24"/>
              </w:rPr>
              <w:t>ARNING | cyber security | Block</w:t>
            </w:r>
            <w:r w:rsidR="00385796" w:rsidRPr="00082C8F">
              <w:rPr>
                <w:rFonts w:cstheme="minorHAnsi"/>
                <w:sz w:val="24"/>
              </w:rPr>
              <w:t>Chain</w:t>
            </w:r>
          </w:p>
          <w:p w:rsidR="00BF0339" w:rsidRPr="00082C8F" w:rsidRDefault="00082C8F" w:rsidP="0087296E">
            <w:pPr>
              <w:pStyle w:val="Heading2"/>
              <w:outlineLvl w:val="1"/>
              <w:rPr>
                <w:rFonts w:cstheme="minorHAnsi"/>
                <w:color w:val="000000" w:themeColor="text1"/>
                <w:sz w:val="28"/>
                <w:u w:val="single"/>
              </w:rPr>
            </w:pPr>
            <w:r w:rsidRPr="00082C8F">
              <w:rPr>
                <w:rFonts w:cstheme="minorHAnsi"/>
                <w:b w:val="0"/>
                <w:color w:val="000000" w:themeColor="text1"/>
                <w:sz w:val="28"/>
              </w:rPr>
              <w:t xml:space="preserve">    </w:t>
            </w:r>
            <w:r w:rsidR="00BF0339" w:rsidRPr="00082C8F">
              <w:rPr>
                <w:rFonts w:cstheme="minorHAnsi"/>
                <w:color w:val="000000" w:themeColor="text1"/>
                <w:sz w:val="28"/>
                <w:u w:val="single"/>
              </w:rPr>
              <w:t>OBJECTIVE:</w:t>
            </w:r>
          </w:p>
          <w:p w:rsidR="00082C8F" w:rsidRDefault="00082C8F" w:rsidP="0087296E">
            <w:pPr>
              <w:contextualSpacing w:val="0"/>
              <w:rPr>
                <w:rStyle w:val="ilfuvd"/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An able, enthusiastic, skilled, and reliable computer technician seeking a position that </w:t>
            </w:r>
            <w:r>
              <w:rPr>
                <w:rStyle w:val="ilfuvd"/>
                <w:b/>
                <w:sz w:val="28"/>
                <w:szCs w:val="28"/>
              </w:rPr>
              <w:t xml:space="preserve"> </w:t>
            </w:r>
          </w:p>
          <w:p w:rsidR="00082C8F" w:rsidRDefault="00082C8F" w:rsidP="0087296E">
            <w:pPr>
              <w:contextualSpacing w:val="0"/>
              <w:rPr>
                <w:rStyle w:val="ilfuvd"/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reflects my </w:t>
            </w:r>
            <w:r w:rsidR="00C15228" w:rsidRPr="00082C8F">
              <w:rPr>
                <w:rStyle w:val="ilfuvd"/>
                <w:b/>
                <w:sz w:val="28"/>
                <w:szCs w:val="28"/>
              </w:rPr>
              <w:t>experience, skills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, and personal attributes including dedication, meeting goals, </w:t>
            </w:r>
          </w:p>
          <w:p w:rsidR="001755A8" w:rsidRPr="00082C8F" w:rsidRDefault="00082C8F" w:rsidP="0087296E">
            <w:pPr>
              <w:contextualSpacing w:val="0"/>
              <w:rPr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>creativity, and the ability to follow through.</w:t>
            </w:r>
          </w:p>
        </w:tc>
      </w:tr>
    </w:tbl>
    <w:p w:rsidR="004E01EB" w:rsidRPr="00082C8F" w:rsidRDefault="00780F9E" w:rsidP="004E01EB">
      <w:pPr>
        <w:pStyle w:val="Heading1"/>
        <w:rPr>
          <w:rFonts w:asciiTheme="minorHAnsi" w:hAnsiTheme="minorHAnsi" w:cstheme="minorHAnsi"/>
          <w:sz w:val="32"/>
          <w:szCs w:val="36"/>
        </w:rPr>
      </w:pPr>
      <w:r>
        <w:rPr>
          <w:rFonts w:cs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-272955</wp:posOffset>
                </wp:positionH>
                <wp:positionV relativeFrom="paragraph">
                  <wp:posOffset>6013515</wp:posOffset>
                </wp:positionV>
                <wp:extent cx="7391400" cy="3022979"/>
                <wp:effectExtent l="0" t="0" r="19050" b="254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0" cy="3022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7F3" w:rsidRPr="00C24074" w:rsidRDefault="00FB47F3" w:rsidP="00FB47F3">
                            <w:pPr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C24074"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  <w:t>SKILLS:</w:t>
                            </w:r>
                          </w:p>
                          <w:tbl>
                            <w:tblPr>
                              <w:tblStyle w:val="TableGrid"/>
                              <w:tblW w:w="5000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20"/>
                              <w:gridCol w:w="5618"/>
                            </w:tblGrid>
                            <w:tr w:rsidR="00FB47F3" w:rsidRPr="000C2C82" w:rsidTr="008F41D7">
                              <w:tc>
                                <w:tcPr>
                                  <w:tcW w:w="5444" w:type="dxa"/>
                                </w:tcPr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Python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Cyber security</w:t>
                                  </w:r>
                                </w:p>
                                <w:p w:rsidR="00FB47F3" w:rsidRPr="00C24074" w:rsidRDefault="00FB47F3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Machine Learning</w:t>
                                  </w:r>
                                </w:p>
                                <w:p w:rsidR="00FB47F3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analysis and </w:t>
                                  </w:r>
                                  <w:r w:rsidR="00AB2178">
                                    <w:rPr>
                                      <w:sz w:val="28"/>
                                    </w:rPr>
                                    <w:t>visualization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using python.</w:t>
                                  </w:r>
                                </w:p>
                                <w:p w:rsidR="005E3521" w:rsidRPr="00C24074" w:rsidRDefault="005E3521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Engineering 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Python Security scripting</w:t>
                                  </w:r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Linux(</w:t>
                                  </w:r>
                                  <w:proofErr w:type="spellStart"/>
                                  <w:r w:rsidRPr="00C24074">
                                    <w:rPr>
                                      <w:sz w:val="28"/>
                                    </w:rPr>
                                    <w:t>debian</w:t>
                                  </w:r>
                                  <w:proofErr w:type="spellEnd"/>
                                  <w:r w:rsidRPr="00C24074">
                                    <w:rPr>
                                      <w:sz w:val="28"/>
                                    </w:rPr>
                                    <w:t xml:space="preserve">) </w:t>
                                  </w:r>
                                </w:p>
                                <w:p w:rsidR="00FB47F3" w:rsidRPr="00251C8F" w:rsidRDefault="005C0ABE" w:rsidP="00251C8F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Colaborative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filtering</w:t>
                                  </w:r>
                                  <w:r w:rsidR="00251C8F">
                                    <w:rPr>
                                      <w:sz w:val="28"/>
                                    </w:rPr>
                                    <w:t xml:space="preserve"> &amp; </w:t>
                                  </w:r>
                                  <w:r w:rsidR="00251C8F">
                                    <w:rPr>
                                      <w:sz w:val="28"/>
                                    </w:rPr>
                                    <w:t>Recommendation system</w:t>
                                  </w:r>
                                </w:p>
                                <w:p w:rsidR="00630E39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Matplotlib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:rsidR="00CB11F7" w:rsidRDefault="00CB11F7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Jupyter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notebook</w:t>
                                  </w:r>
                                </w:p>
                                <w:p w:rsidR="00CB11F7" w:rsidRPr="00CB11F7" w:rsidRDefault="00CB11F7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PySpark</w:t>
                                  </w:r>
                                  <w:proofErr w:type="spellEnd"/>
                                </w:p>
                                <w:p w:rsidR="008B0AA4" w:rsidRPr="00C24074" w:rsidRDefault="008B0AA4" w:rsidP="008B0AA4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contextualSpacing w:val="0"/>
                                    <w:rPr>
                                      <w:b/>
                                      <w:sz w:val="2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46" w:type="dxa"/>
                                </w:tcPr>
                                <w:p w:rsidR="00FB47F3" w:rsidRPr="00C24074" w:rsidRDefault="00630E39" w:rsidP="002C6580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Numpy</w:t>
                                  </w:r>
                                  <w:proofErr w:type="spellEnd"/>
                                  <w:r w:rsidR="00CB11F7">
                                    <w:rPr>
                                      <w:sz w:val="28"/>
                                    </w:rPr>
                                    <w:t xml:space="preserve">, </w:t>
                                  </w:r>
                                  <w:r w:rsidR="00CB11F7" w:rsidRPr="00CB11F7">
                                    <w:rPr>
                                      <w:sz w:val="28"/>
                                    </w:rPr>
                                    <w:t>pandas</w:t>
                                  </w:r>
                                  <w:r w:rsidR="00CB11F7">
                                    <w:rPr>
                                      <w:sz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B11F7">
                                    <w:rPr>
                                      <w:sz w:val="28"/>
                                    </w:rPr>
                                    <w:t>scikit-</w:t>
                                  </w:r>
                                  <w:proofErr w:type="gramStart"/>
                                  <w:r w:rsidR="00CB11F7">
                                    <w:rPr>
                                      <w:sz w:val="28"/>
                                    </w:rPr>
                                    <w:t>learn,matplolib</w:t>
                                  </w:r>
                                  <w:proofErr w:type="spellEnd"/>
                                  <w:proofErr w:type="gramEnd"/>
                                  <w:r w:rsidR="00CB11F7"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="00CB11F7">
                                    <w:rPr>
                                      <w:sz w:val="28"/>
                                    </w:rPr>
                                    <w:t>etc.etc</w:t>
                                  </w:r>
                                  <w:proofErr w:type="spellEnd"/>
                                  <w:r w:rsidR="00CB11F7"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Mysql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,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sqlite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>,postgresql,mongodb</w:t>
                                  </w:r>
                                  <w:proofErr w:type="spellEnd"/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Django</w:t>
                                  </w:r>
                                  <w:r w:rsidR="00534102">
                                    <w:rPr>
                                      <w:sz w:val="28"/>
                                    </w:rPr>
                                    <w:t xml:space="preserve"> &amp; Rest </w:t>
                                  </w:r>
                                  <w:proofErr w:type="spellStart"/>
                                  <w:r w:rsidR="00534102">
                                    <w:rPr>
                                      <w:sz w:val="28"/>
                                    </w:rPr>
                                    <w:t>api</w:t>
                                  </w:r>
                                  <w:proofErr w:type="spellEnd"/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Deep Learning</w:t>
                                  </w:r>
                                </w:p>
                                <w:p w:rsidR="00630E39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Git</w:t>
                                  </w:r>
                                  <w:proofErr w:type="spellEnd"/>
                                </w:p>
                                <w:p w:rsidR="00630E39" w:rsidRPr="00251C8F" w:rsidRDefault="00630E39" w:rsidP="00251C8F">
                                  <w:pPr>
                                    <w:pStyle w:val="ListBulle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Cryptography</w:t>
                                  </w:r>
                                  <w:r w:rsidR="00251C8F">
                                    <w:rPr>
                                      <w:sz w:val="28"/>
                                      <w:szCs w:val="28"/>
                                    </w:rPr>
                                    <w:t>,</w:t>
                                  </w:r>
                                  <w:r w:rsidR="00CB11F7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B11F7">
                                    <w:rPr>
                                      <w:sz w:val="28"/>
                                      <w:szCs w:val="28"/>
                                    </w:rPr>
                                    <w:t>Cryptocurrency</w:t>
                                  </w:r>
                                  <w:r w:rsidR="00251C8F">
                                    <w:rPr>
                                      <w:sz w:val="28"/>
                                      <w:szCs w:val="28"/>
                                    </w:rPr>
                                    <w:t xml:space="preserve"> &amp; </w:t>
                                  </w:r>
                                  <w:proofErr w:type="spellStart"/>
                                  <w:r w:rsidR="00251C8F">
                                    <w:rPr>
                                      <w:sz w:val="28"/>
                                      <w:szCs w:val="28"/>
                                    </w:rPr>
                                    <w:t>Blo</w:t>
                                  </w:r>
                                  <w:r w:rsidRPr="00251C8F">
                                    <w:rPr>
                                      <w:sz w:val="28"/>
                                      <w:szCs w:val="28"/>
                                    </w:rPr>
                                    <w:t>ckchain</w:t>
                                  </w:r>
                                  <w:proofErr w:type="spellEnd"/>
                                </w:p>
                                <w:p w:rsidR="00AB2178" w:rsidRDefault="00AB2178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HTML,CSS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,JAVASCRIPT</w:t>
                                  </w:r>
                                </w:p>
                                <w:p w:rsidR="00CB11F7" w:rsidRDefault="00CB11F7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AWS (ec</w:t>
                                  </w:r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2,s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>3,rds,BlockChain</w:t>
                                  </w:r>
                                  <w:r w:rsidR="00393CC5">
                                    <w:rPr>
                                      <w:sz w:val="28"/>
                                    </w:rPr>
                                    <w:t>,sqs,sns,</w:t>
                                  </w:r>
                                  <w:r>
                                    <w:rPr>
                                      <w:sz w:val="28"/>
                                    </w:rPr>
                                    <w:t>)</w:t>
                                  </w:r>
                                </w:p>
                                <w:p w:rsidR="00534102" w:rsidRDefault="00534102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Big data analysis</w:t>
                                  </w:r>
                                </w:p>
                                <w:p w:rsidR="00534102" w:rsidRPr="00C24074" w:rsidRDefault="00534102" w:rsidP="00534102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ind w:left="360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</w:p>
                                <w:p w:rsidR="00CB11F7" w:rsidRPr="005E63C3" w:rsidRDefault="00CB11F7" w:rsidP="00CB11F7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ind w:left="36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B47F3" w:rsidRDefault="00FB47F3" w:rsidP="00FB47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1.5pt;margin-top:473.5pt;width:582pt;height:238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" strokecolor="window">
                <v:textbox>
                  <w:txbxContent>
                    <w:p w:rsidR="00FB47F3" w:rsidRPr="00C24074" w:rsidRDefault="00FB47F3" w:rsidP="00FB47F3">
                      <w:pPr>
                        <w:rPr>
                          <w:b/>
                          <w:sz w:val="32"/>
                          <w:szCs w:val="28"/>
                          <w:u w:val="single"/>
                        </w:rPr>
                      </w:pPr>
                      <w:r w:rsidRPr="00C24074">
                        <w:rPr>
                          <w:b/>
                          <w:sz w:val="32"/>
                          <w:szCs w:val="28"/>
                          <w:u w:val="single"/>
                        </w:rPr>
                        <w:t>SKILLS:</w:t>
                      </w:r>
                    </w:p>
                    <w:tbl>
                      <w:tblPr>
                        <w:tblStyle w:val="TableGrid"/>
                        <w:tblW w:w="5000" w:type="pct"/>
                        <w:tblLook w:val="04A0" w:firstRow="1" w:lastRow="0" w:firstColumn="1" w:lastColumn="0" w:noHBand="0" w:noVBand="1"/>
                      </w:tblPr>
                      <w:tblGrid>
                        <w:gridCol w:w="5720"/>
                        <w:gridCol w:w="5618"/>
                      </w:tblGrid>
                      <w:tr w:rsidR="00FB47F3" w:rsidRPr="000C2C82" w:rsidTr="008F41D7">
                        <w:tc>
                          <w:tcPr>
                            <w:tcW w:w="5444" w:type="dxa"/>
                          </w:tcPr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Python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Cyber security</w:t>
                            </w:r>
                          </w:p>
                          <w:p w:rsidR="00FB47F3" w:rsidRPr="00C24074" w:rsidRDefault="00FB47F3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Machine Learning</w:t>
                            </w:r>
                          </w:p>
                          <w:p w:rsidR="00FB47F3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analysis and </w:t>
                            </w:r>
                            <w:r w:rsidR="00AB2178">
                              <w:rPr>
                                <w:sz w:val="28"/>
                              </w:rPr>
                              <w:t>visualization</w:t>
                            </w:r>
                            <w:r>
                              <w:rPr>
                                <w:sz w:val="28"/>
                              </w:rPr>
                              <w:t xml:space="preserve"> using python.</w:t>
                            </w:r>
                          </w:p>
                          <w:p w:rsidR="005E3521" w:rsidRPr="00C24074" w:rsidRDefault="005E3521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Engineering 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Python Security scripting</w:t>
                            </w:r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Linux(</w:t>
                            </w:r>
                            <w:proofErr w:type="spellStart"/>
                            <w:r w:rsidRPr="00C24074">
                              <w:rPr>
                                <w:sz w:val="28"/>
                              </w:rPr>
                              <w:t>debian</w:t>
                            </w:r>
                            <w:proofErr w:type="spellEnd"/>
                            <w:r w:rsidRPr="00C24074">
                              <w:rPr>
                                <w:sz w:val="28"/>
                              </w:rPr>
                              <w:t xml:space="preserve">) </w:t>
                            </w:r>
                          </w:p>
                          <w:p w:rsidR="00FB47F3" w:rsidRPr="00251C8F" w:rsidRDefault="005C0ABE" w:rsidP="00251C8F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Colaborative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filtering</w:t>
                            </w:r>
                            <w:r w:rsidR="00251C8F">
                              <w:rPr>
                                <w:sz w:val="28"/>
                              </w:rPr>
                              <w:t xml:space="preserve"> &amp; </w:t>
                            </w:r>
                            <w:r w:rsidR="00251C8F">
                              <w:rPr>
                                <w:sz w:val="28"/>
                              </w:rPr>
                              <w:t>Recommendation system</w:t>
                            </w:r>
                          </w:p>
                          <w:p w:rsidR="00630E39" w:rsidRDefault="00630E39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Matplotlib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  <w:p w:rsidR="00CB11F7" w:rsidRDefault="00CB11F7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Jupyter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notebook</w:t>
                            </w:r>
                          </w:p>
                          <w:p w:rsidR="00CB11F7" w:rsidRPr="00CB11F7" w:rsidRDefault="00CB11F7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PySpark</w:t>
                            </w:r>
                            <w:proofErr w:type="spellEnd"/>
                          </w:p>
                          <w:p w:rsidR="008B0AA4" w:rsidRPr="00C24074" w:rsidRDefault="008B0AA4" w:rsidP="008B0AA4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contextualSpacing w:val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5346" w:type="dxa"/>
                          </w:tcPr>
                          <w:p w:rsidR="00FB47F3" w:rsidRPr="00C24074" w:rsidRDefault="00630E39" w:rsidP="002C6580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Numpy</w:t>
                            </w:r>
                            <w:proofErr w:type="spellEnd"/>
                            <w:r w:rsidR="00CB11F7">
                              <w:rPr>
                                <w:sz w:val="28"/>
                              </w:rPr>
                              <w:t xml:space="preserve">, </w:t>
                            </w:r>
                            <w:r w:rsidR="00CB11F7" w:rsidRPr="00CB11F7">
                              <w:rPr>
                                <w:sz w:val="28"/>
                              </w:rPr>
                              <w:t>pandas</w:t>
                            </w:r>
                            <w:r w:rsidR="00CB11F7">
                              <w:rPr>
                                <w:sz w:val="28"/>
                              </w:rPr>
                              <w:t xml:space="preserve">, </w:t>
                            </w:r>
                            <w:proofErr w:type="spellStart"/>
                            <w:r w:rsidR="00CB11F7">
                              <w:rPr>
                                <w:sz w:val="28"/>
                              </w:rPr>
                              <w:t>scikit-</w:t>
                            </w:r>
                            <w:proofErr w:type="gramStart"/>
                            <w:r w:rsidR="00CB11F7">
                              <w:rPr>
                                <w:sz w:val="28"/>
                              </w:rPr>
                              <w:t>learn,matplolib</w:t>
                            </w:r>
                            <w:proofErr w:type="spellEnd"/>
                            <w:proofErr w:type="gramEnd"/>
                            <w:r w:rsidR="00CB11F7">
                              <w:rPr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CB11F7">
                              <w:rPr>
                                <w:sz w:val="28"/>
                              </w:rPr>
                              <w:t>etc.etc</w:t>
                            </w:r>
                            <w:proofErr w:type="spellEnd"/>
                            <w:r w:rsidR="00CB11F7"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8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,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sqlite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>,postgresql,mongodb</w:t>
                            </w:r>
                            <w:proofErr w:type="spellEnd"/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Django</w:t>
                            </w:r>
                            <w:r w:rsidR="00534102">
                              <w:rPr>
                                <w:sz w:val="28"/>
                              </w:rPr>
                              <w:t xml:space="preserve"> &amp; Rest </w:t>
                            </w:r>
                            <w:proofErr w:type="spellStart"/>
                            <w:r w:rsidR="00534102">
                              <w:rPr>
                                <w:sz w:val="28"/>
                              </w:rPr>
                              <w:t>api</w:t>
                            </w:r>
                            <w:proofErr w:type="spellEnd"/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Deep Learning</w:t>
                            </w:r>
                          </w:p>
                          <w:p w:rsidR="00630E39" w:rsidRDefault="00630E39" w:rsidP="00CB11F7">
                            <w:pPr>
                              <w:pStyle w:val="ListBulle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Git</w:t>
                            </w:r>
                            <w:proofErr w:type="spellEnd"/>
                          </w:p>
                          <w:p w:rsidR="00630E39" w:rsidRPr="00251C8F" w:rsidRDefault="00630E39" w:rsidP="00251C8F">
                            <w:pPr>
                              <w:pStyle w:val="ListBulle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Cryptography</w:t>
                            </w:r>
                            <w:r w:rsidR="00251C8F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CB11F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B11F7">
                              <w:rPr>
                                <w:sz w:val="28"/>
                                <w:szCs w:val="28"/>
                              </w:rPr>
                              <w:t>Cryptocurrency</w:t>
                            </w:r>
                            <w:r w:rsidR="00251C8F">
                              <w:rPr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proofErr w:type="spellStart"/>
                            <w:r w:rsidR="00251C8F">
                              <w:rPr>
                                <w:sz w:val="28"/>
                                <w:szCs w:val="28"/>
                              </w:rPr>
                              <w:t>Blo</w:t>
                            </w:r>
                            <w:r w:rsidRPr="00251C8F">
                              <w:rPr>
                                <w:sz w:val="28"/>
                                <w:szCs w:val="28"/>
                              </w:rPr>
                              <w:t>ckchain</w:t>
                            </w:r>
                            <w:proofErr w:type="spellEnd"/>
                          </w:p>
                          <w:p w:rsidR="00AB2178" w:rsidRDefault="00AB2178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HTML,CSS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,JAVASCRIPT</w:t>
                            </w:r>
                          </w:p>
                          <w:p w:rsidR="00CB11F7" w:rsidRDefault="00CB11F7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AWS (ec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2,s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>3,rds,BlockChain</w:t>
                            </w:r>
                            <w:r w:rsidR="00393CC5">
                              <w:rPr>
                                <w:sz w:val="28"/>
                              </w:rPr>
                              <w:t>,sqs,sns,</w:t>
                            </w:r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  <w:p w:rsidR="00534102" w:rsidRDefault="00534102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Big data analysis</w:t>
                            </w:r>
                          </w:p>
                          <w:p w:rsidR="00534102" w:rsidRPr="00C24074" w:rsidRDefault="00534102" w:rsidP="00534102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ind w:left="360"/>
                              <w:contextualSpacing w:val="0"/>
                              <w:rPr>
                                <w:sz w:val="28"/>
                              </w:rPr>
                            </w:pPr>
                          </w:p>
                          <w:p w:rsidR="00CB11F7" w:rsidRPr="005E63C3" w:rsidRDefault="00CB11F7" w:rsidP="00CB11F7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ind w:left="36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:rsidR="00FB47F3" w:rsidRDefault="00FB47F3" w:rsidP="00FB47F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5675630</wp:posOffset>
                </wp:positionH>
                <wp:positionV relativeFrom="paragraph">
                  <wp:posOffset>0</wp:posOffset>
                </wp:positionV>
                <wp:extent cx="1052195" cy="11938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195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96E" w:rsidRPr="0087296E" w:rsidRDefault="0087296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7296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19509" cy="1051274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979" cy="1074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46.9pt;margin-top:0;width:82.85pt;height:9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">
                <v:textbox>
                  <w:txbxContent>
                    <w:p w:rsidR="0087296E" w:rsidRPr="0087296E" w:rsidRDefault="0087296E">
                      <w:pPr>
                        <w:rPr>
                          <w:color w:val="FFFFFF" w:themeColor="background1"/>
                        </w:rPr>
                      </w:pPr>
                      <w:r w:rsidRPr="0087296E">
                        <w:rPr>
                          <w:noProof/>
                        </w:rPr>
                        <w:drawing>
                          <wp:inline distT="0" distB="0" distL="0" distR="0">
                            <wp:extent cx="819509" cy="1051274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7979" cy="10749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W w:w="4975" w:type="pct"/>
        <w:tblLook w:val="04A0" w:firstRow="1" w:lastRow="0" w:firstColumn="1" w:lastColumn="0" w:noHBand="0" w:noVBand="1"/>
      </w:tblPr>
      <w:tblGrid>
        <w:gridCol w:w="10746"/>
      </w:tblGrid>
      <w:tr w:rsidR="001D0BF1" w:rsidRPr="00082C8F" w:rsidTr="00630E39">
        <w:tc>
          <w:tcPr>
            <w:tcW w:w="10723" w:type="dxa"/>
          </w:tcPr>
          <w:p w:rsidR="00082C8F" w:rsidRPr="00082C8F" w:rsidRDefault="00082C8F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</w:p>
          <w:p w:rsidR="00082C8F" w:rsidRPr="00082C8F" w:rsidRDefault="00B903CA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sdt>
              <w:sdtPr>
                <w:rPr>
                  <w:rFonts w:cstheme="minorHAnsi"/>
                  <w:sz w:val="24"/>
                </w:rPr>
                <w:alias w:val="Experience:"/>
                <w:tag w:val="Experience:"/>
                <w:id w:val="-1983300934"/>
                <w:placeholder>
                  <w:docPart w:val="96576C9A1B6D4BE395CE0F66F54392BA"/>
                </w:placeholder>
                <w:temporary/>
                <w:showingPlcHdr/>
              </w:sdtPr>
              <w:sdtEndPr>
                <w:rPr>
                  <w:sz w:val="32"/>
                  <w:szCs w:val="36"/>
                </w:rPr>
              </w:sdtEndPr>
              <w:sdtContent>
                <w:r w:rsidR="00082C8F" w:rsidRPr="00082C8F">
                  <w:rPr>
                    <w:rFonts w:cstheme="minorHAnsi"/>
                    <w:sz w:val="32"/>
                    <w:szCs w:val="32"/>
                    <w:u w:val="single"/>
                  </w:rPr>
                  <w:t>Experience</w:t>
                </w:r>
              </w:sdtContent>
            </w:sdt>
          </w:p>
          <w:p w:rsidR="00CB11F7" w:rsidRPr="00684E11" w:rsidRDefault="00CB11F7" w:rsidP="00CB11F7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</w:t>
            </w:r>
            <w:r w:rsidRPr="00CB11F7">
              <w:rPr>
                <w:rFonts w:cstheme="minorHAnsi"/>
                <w:sz w:val="24"/>
                <w:vertAlign w:val="superscript"/>
              </w:rPr>
              <w:t>nd</w:t>
            </w:r>
            <w:r>
              <w:rPr>
                <w:rFonts w:cstheme="minorHAnsi"/>
                <w:sz w:val="24"/>
              </w:rPr>
              <w:t xml:space="preserve"> february 2020 to </w:t>
            </w:r>
            <w:r w:rsidR="0016635E">
              <w:rPr>
                <w:rFonts w:cstheme="minorHAnsi"/>
                <w:sz w:val="24"/>
              </w:rPr>
              <w:t>PRESENT (</w:t>
            </w:r>
            <w:r w:rsidR="00812AD6">
              <w:rPr>
                <w:rFonts w:cstheme="minorHAnsi"/>
                <w:sz w:val="24"/>
              </w:rPr>
              <w:t>contra</w:t>
            </w:r>
            <w:r>
              <w:rPr>
                <w:rFonts w:cstheme="minorHAnsi"/>
                <w:sz w:val="24"/>
              </w:rPr>
              <w:t>ct based job)</w:t>
            </w:r>
          </w:p>
          <w:p w:rsidR="00CB11F7" w:rsidRPr="00684E11" w:rsidRDefault="00CB11F7" w:rsidP="00CB11F7">
            <w:pPr>
              <w:pStyle w:val="Heading3"/>
              <w:outlineLvl w:val="2"/>
              <w:rPr>
                <w:rStyle w:val="SubtleReference"/>
                <w:rFonts w:cstheme="minorHAnsi"/>
                <w:b/>
                <w:sz w:val="24"/>
              </w:rPr>
            </w:pPr>
            <w:r>
              <w:rPr>
                <w:rFonts w:cstheme="minorHAnsi"/>
                <w:color w:val="156138" w:themeColor="accent1" w:themeShade="BF"/>
                <w:sz w:val="24"/>
              </w:rPr>
              <w:t>NLP developer</w:t>
            </w:r>
            <w:r w:rsidRPr="00684E11">
              <w:rPr>
                <w:rFonts w:cstheme="minorHAnsi"/>
                <w:color w:val="156138" w:themeColor="accent1" w:themeShade="BF"/>
                <w:sz w:val="24"/>
              </w:rPr>
              <w:t>,</w:t>
            </w:r>
            <w:r w:rsidRPr="00684E11">
              <w:rPr>
                <w:rStyle w:val="SubtleReference"/>
                <w:rFonts w:cstheme="minorHAnsi"/>
                <w:b/>
                <w:sz w:val="24"/>
              </w:rPr>
              <w:t xml:space="preserve"> </w:t>
            </w:r>
            <w:r>
              <w:rPr>
                <w:rStyle w:val="SubtleReference"/>
                <w:rFonts w:cstheme="minorHAnsi"/>
                <w:b/>
                <w:sz w:val="24"/>
              </w:rPr>
              <w:t>WSE GAMES</w:t>
            </w:r>
          </w:p>
          <w:p w:rsidR="00CB11F7" w:rsidRPr="00684E11" w:rsidRDefault="00B11A73" w:rsidP="00CB11F7">
            <w:pPr>
              <w:pStyle w:val="Heading3"/>
              <w:outlineLvl w:val="2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Job role: NLP DEVELOPER</w:t>
            </w:r>
            <w:r w:rsidR="00CB11F7" w:rsidRPr="00684E11">
              <w:rPr>
                <w:rFonts w:cstheme="minorHAnsi"/>
                <w:sz w:val="24"/>
              </w:rPr>
              <w:t>.</w:t>
            </w:r>
          </w:p>
          <w:p w:rsidR="00082C8F" w:rsidRPr="00082C8F" w:rsidRDefault="00082C8F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</w:p>
          <w:p w:rsidR="005A342D" w:rsidRPr="00684E11" w:rsidRDefault="005A342D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3</w:t>
            </w:r>
            <w:r w:rsidRPr="00684E11">
              <w:rPr>
                <w:rFonts w:cstheme="minorHAnsi"/>
                <w:sz w:val="24"/>
                <w:vertAlign w:val="superscript"/>
              </w:rPr>
              <w:t>rd</w:t>
            </w:r>
            <w:r w:rsidR="00F33D81">
              <w:rPr>
                <w:rFonts w:cstheme="minorHAnsi"/>
                <w:sz w:val="24"/>
              </w:rPr>
              <w:t xml:space="preserve"> june 2019</w:t>
            </w:r>
            <w:r w:rsidR="005C0ABE" w:rsidRPr="00684E11">
              <w:rPr>
                <w:rFonts w:cstheme="minorHAnsi"/>
                <w:sz w:val="24"/>
              </w:rPr>
              <w:t xml:space="preserve"> to 31</w:t>
            </w:r>
            <w:r w:rsidR="005C0ABE" w:rsidRPr="00684E11">
              <w:rPr>
                <w:rFonts w:cstheme="minorHAnsi"/>
                <w:sz w:val="24"/>
                <w:vertAlign w:val="superscript"/>
              </w:rPr>
              <w:t>st</w:t>
            </w:r>
            <w:r w:rsidR="005C0ABE" w:rsidRPr="00684E11">
              <w:rPr>
                <w:rFonts w:cstheme="minorHAnsi"/>
                <w:sz w:val="24"/>
              </w:rPr>
              <w:t xml:space="preserve"> december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Style w:val="SubtleReference"/>
                <w:rFonts w:cstheme="minorHAnsi"/>
                <w:b/>
                <w:sz w:val="24"/>
              </w:rPr>
            </w:pPr>
            <w:r w:rsidRPr="00684E11">
              <w:rPr>
                <w:rFonts w:cstheme="minorHAnsi"/>
                <w:color w:val="156138" w:themeColor="accent1" w:themeShade="BF"/>
                <w:sz w:val="24"/>
              </w:rPr>
              <w:t>Python DEVELOPER</w:t>
            </w:r>
            <w:r w:rsidR="00684E11" w:rsidRPr="00684E11">
              <w:rPr>
                <w:rFonts w:cstheme="minorHAnsi"/>
                <w:color w:val="156138" w:themeColor="accent1" w:themeShade="BF"/>
                <w:sz w:val="24"/>
              </w:rPr>
              <w:t>,</w:t>
            </w:r>
            <w:r w:rsidR="00684E11" w:rsidRPr="00684E11">
              <w:rPr>
                <w:rStyle w:val="SubtleReference"/>
                <w:rFonts w:cstheme="minorHAnsi"/>
                <w:b/>
                <w:sz w:val="24"/>
              </w:rPr>
              <w:t xml:space="preserve"> ECLIPSE</w:t>
            </w:r>
            <w:r w:rsidRPr="00684E11">
              <w:rPr>
                <w:rStyle w:val="SubtleReference"/>
                <w:rFonts w:cstheme="minorHAnsi"/>
                <w:b/>
                <w:sz w:val="24"/>
              </w:rPr>
              <w:t xml:space="preserve"> technoconsulting global pvt. ltd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Job role: Python Analyst.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Fonts w:cstheme="minorHAnsi"/>
                <w:sz w:val="24"/>
              </w:rPr>
            </w:pPr>
          </w:p>
          <w:p w:rsidR="001D0BF1" w:rsidRPr="00684E11" w:rsidRDefault="0087296E" w:rsidP="001D0BF1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6</w:t>
            </w:r>
            <w:r w:rsidRPr="00684E11">
              <w:rPr>
                <w:rFonts w:cstheme="minorHAnsi"/>
                <w:sz w:val="24"/>
                <w:vertAlign w:val="superscript"/>
              </w:rPr>
              <w:t>Th</w:t>
            </w:r>
            <w:r w:rsidRPr="00684E11">
              <w:rPr>
                <w:rFonts w:cstheme="minorHAnsi"/>
                <w:sz w:val="24"/>
              </w:rPr>
              <w:t xml:space="preserve"> september 2018 to </w:t>
            </w:r>
            <w:r w:rsidR="006720AB" w:rsidRPr="00684E11">
              <w:rPr>
                <w:rFonts w:cstheme="minorHAnsi"/>
                <w:sz w:val="24"/>
              </w:rPr>
              <w:t>24</w:t>
            </w:r>
            <w:r w:rsidR="006720AB" w:rsidRPr="00684E11">
              <w:rPr>
                <w:rFonts w:cstheme="minorHAnsi"/>
                <w:sz w:val="24"/>
                <w:vertAlign w:val="superscript"/>
              </w:rPr>
              <w:t>th</w:t>
            </w:r>
            <w:r w:rsidR="005A342D" w:rsidRPr="00684E11">
              <w:rPr>
                <w:rFonts w:cstheme="minorHAnsi"/>
                <w:sz w:val="24"/>
              </w:rPr>
              <w:t>april 2019</w:t>
            </w:r>
          </w:p>
          <w:p w:rsidR="001D0BF1" w:rsidRPr="00684E11" w:rsidRDefault="0087296E" w:rsidP="001D0BF1">
            <w:pPr>
              <w:pStyle w:val="Heading2"/>
              <w:contextualSpacing w:val="0"/>
              <w:outlineLvl w:val="1"/>
              <w:rPr>
                <w:rFonts w:cstheme="minorHAnsi"/>
                <w:sz w:val="24"/>
                <w:szCs w:val="24"/>
              </w:rPr>
            </w:pPr>
            <w:r w:rsidRPr="00684E11">
              <w:rPr>
                <w:rFonts w:cstheme="minorHAnsi"/>
                <w:sz w:val="24"/>
                <w:szCs w:val="24"/>
              </w:rPr>
              <w:t>PYTHON ANALYST</w:t>
            </w:r>
            <w:r w:rsidR="001D0BF1" w:rsidRPr="00684E11">
              <w:rPr>
                <w:rFonts w:cstheme="minorHAnsi"/>
                <w:sz w:val="24"/>
                <w:szCs w:val="24"/>
              </w:rPr>
              <w:t xml:space="preserve">, </w:t>
            </w:r>
            <w:r w:rsidRPr="00684E11">
              <w:rPr>
                <w:rStyle w:val="SubtleReference"/>
                <w:rFonts w:cstheme="minorHAnsi"/>
                <w:b/>
                <w:sz w:val="24"/>
                <w:szCs w:val="24"/>
              </w:rPr>
              <w:t>INDIAN CYBER SECURITY SOLUTION</w:t>
            </w:r>
          </w:p>
          <w:p w:rsidR="00FB47F3" w:rsidRPr="00082C8F" w:rsidRDefault="0087296E" w:rsidP="001D0BF1">
            <w:pPr>
              <w:contextualSpacing w:val="0"/>
              <w:rPr>
                <w:rFonts w:cstheme="minorHAnsi"/>
                <w:b/>
                <w:sz w:val="24"/>
                <w:szCs w:val="24"/>
              </w:rPr>
            </w:pPr>
            <w:r w:rsidRPr="00684E11">
              <w:rPr>
                <w:rFonts w:cstheme="minorHAnsi"/>
                <w:b/>
                <w:sz w:val="24"/>
                <w:szCs w:val="24"/>
              </w:rPr>
              <w:t>Job role:</w:t>
            </w:r>
            <w:r w:rsidR="00272636" w:rsidRPr="00684E11">
              <w:rPr>
                <w:rFonts w:cstheme="minorHAnsi"/>
                <w:b/>
                <w:sz w:val="24"/>
                <w:szCs w:val="24"/>
              </w:rPr>
              <w:t xml:space="preserve"> Python </w:t>
            </w:r>
            <w:r w:rsidR="00FB47F3" w:rsidRPr="00684E11">
              <w:rPr>
                <w:rFonts w:cstheme="minorHAnsi"/>
                <w:b/>
                <w:sz w:val="24"/>
                <w:szCs w:val="24"/>
              </w:rPr>
              <w:t>Analyst</w:t>
            </w:r>
            <w:r w:rsidR="0074108A" w:rsidRPr="00684E11">
              <w:rPr>
                <w:rFonts w:cstheme="minorHAnsi"/>
                <w:b/>
                <w:sz w:val="24"/>
                <w:szCs w:val="24"/>
              </w:rPr>
              <w:t>.</w:t>
            </w:r>
          </w:p>
        </w:tc>
      </w:tr>
      <w:tr w:rsidR="00F61DF9" w:rsidRPr="001B7850" w:rsidTr="00630E39">
        <w:tc>
          <w:tcPr>
            <w:tcW w:w="10723" w:type="dxa"/>
          </w:tcPr>
          <w:p w:rsidR="00C9481B" w:rsidRPr="00D4002A" w:rsidRDefault="00C9481B" w:rsidP="00F61DF9">
            <w:pPr>
              <w:rPr>
                <w:rFonts w:cstheme="minorHAnsi"/>
                <w:sz w:val="24"/>
                <w:szCs w:val="24"/>
              </w:rPr>
            </w:pPr>
          </w:p>
          <w:p w:rsidR="00C9481B" w:rsidRPr="00D4002A" w:rsidRDefault="00C9481B" w:rsidP="00C9481B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D4002A">
              <w:rPr>
                <w:rFonts w:cstheme="minorHAnsi"/>
                <w:sz w:val="24"/>
              </w:rPr>
              <w:t>1</w:t>
            </w:r>
            <w:r w:rsidRPr="00D4002A">
              <w:rPr>
                <w:rFonts w:cstheme="minorHAnsi"/>
                <w:sz w:val="24"/>
                <w:vertAlign w:val="superscript"/>
              </w:rPr>
              <w:t>st</w:t>
            </w:r>
            <w:r w:rsidRPr="00D4002A">
              <w:rPr>
                <w:rFonts w:cstheme="minorHAnsi"/>
                <w:sz w:val="24"/>
              </w:rPr>
              <w:t xml:space="preserve"> january 2018 to 20</w:t>
            </w:r>
            <w:r w:rsidRPr="00D4002A">
              <w:rPr>
                <w:rFonts w:cstheme="minorHAnsi"/>
                <w:sz w:val="24"/>
                <w:vertAlign w:val="superscript"/>
              </w:rPr>
              <w:t>th</w:t>
            </w:r>
            <w:r w:rsidRPr="00D4002A">
              <w:rPr>
                <w:rFonts w:cstheme="minorHAnsi"/>
                <w:sz w:val="24"/>
              </w:rPr>
              <w:t xml:space="preserve"> may</w:t>
            </w:r>
          </w:p>
          <w:p w:rsidR="00C9481B" w:rsidRPr="00D4002A" w:rsidRDefault="00C9481B" w:rsidP="00C9481B">
            <w:pPr>
              <w:pStyle w:val="Heading2"/>
              <w:contextualSpacing w:val="0"/>
              <w:outlineLvl w:val="1"/>
              <w:rPr>
                <w:rFonts w:cstheme="minorHAnsi"/>
                <w:sz w:val="24"/>
                <w:szCs w:val="24"/>
              </w:rPr>
            </w:pPr>
            <w:r w:rsidRPr="00D4002A">
              <w:rPr>
                <w:rFonts w:cstheme="minorHAnsi"/>
                <w:sz w:val="24"/>
                <w:szCs w:val="24"/>
              </w:rPr>
              <w:t xml:space="preserve">intern ON MACHINE LEARNING, </w:t>
            </w:r>
            <w:r w:rsidRPr="00D4002A">
              <w:rPr>
                <w:rFonts w:cstheme="minorHAnsi"/>
                <w:b w:val="0"/>
                <w:color w:val="3A3A3A" w:themeColor="background2" w:themeShade="40"/>
                <w:sz w:val="24"/>
                <w:szCs w:val="24"/>
              </w:rPr>
              <w:t>future group</w:t>
            </w:r>
          </w:p>
          <w:p w:rsidR="00C9481B" w:rsidRPr="00D4002A" w:rsidRDefault="00C9481B" w:rsidP="00C9481B">
            <w:pPr>
              <w:rPr>
                <w:rFonts w:cstheme="minorHAnsi"/>
                <w:sz w:val="24"/>
                <w:szCs w:val="24"/>
              </w:rPr>
            </w:pPr>
            <w:r w:rsidRPr="00D4002A">
              <w:rPr>
                <w:rFonts w:cstheme="minorHAnsi"/>
                <w:sz w:val="24"/>
                <w:szCs w:val="24"/>
              </w:rPr>
              <w:t>Job Role: Developer (python)</w:t>
            </w:r>
          </w:p>
        </w:tc>
      </w:tr>
    </w:tbl>
    <w:p w:rsidR="00660906" w:rsidRPr="001B7850" w:rsidRDefault="00C24074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8B0AA4">
        <w:rPr>
          <w:b w:val="0"/>
          <w:sz w:val="32"/>
          <w:u w:val="single"/>
        </w:rPr>
        <w:lastRenderedPageBreak/>
        <w:t>EDUCATION:</w:t>
      </w:r>
    </w:p>
    <w:p w:rsidR="006E0BEC" w:rsidRDefault="00780F9E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>
        <w:rPr>
          <w:rFonts w:asciiTheme="minorHAnsi" w:hAnsiTheme="minorHAnsi" w:cstheme="minorHAnsi"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96520</wp:posOffset>
                </wp:positionH>
                <wp:positionV relativeFrom="paragraph">
                  <wp:posOffset>131445</wp:posOffset>
                </wp:positionV>
                <wp:extent cx="6400800" cy="3579495"/>
                <wp:effectExtent l="0" t="0" r="0" b="19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579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67" w:type="pct"/>
                              <w:tblInd w:w="72" w:type="dxa"/>
                              <w:tblBorders>
                                <w:left w:val="dotted" w:sz="18" w:space="0" w:color="BFBFBF" w:themeColor="background1" w:themeShade="BF"/>
                              </w:tblBorders>
                              <w:tblCellMar>
                                <w:left w:w="576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691"/>
                            </w:tblGrid>
                            <w:tr w:rsidR="00272636" w:rsidRPr="00272636" w:rsidTr="00272636">
                              <w:tc>
                                <w:tcPr>
                                  <w:tcW w:w="9706" w:type="dxa"/>
                                </w:tcPr>
                                <w:p w:rsidR="00C24074" w:rsidRPr="00272636" w:rsidRDefault="00C24074" w:rsidP="00C24074">
                                  <w:pPr>
                                    <w:pStyle w:val="Heading3"/>
                                    <w:contextualSpacing w:val="0"/>
                                    <w:outlineLvl w:val="2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20</w:t>
                                  </w:r>
                                  <w:r w:rsidR="00084D09">
                                    <w:rPr>
                                      <w:rFonts w:cstheme="minorHAnsi"/>
                                      <w:sz w:val="24"/>
                                    </w:rPr>
                                    <w:t>05-2011</w:t>
                                  </w:r>
                                </w:p>
                                <w:p w:rsidR="00C24074" w:rsidRDefault="00C24074" w:rsidP="00C24074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 xml:space="preserve">SECONDERY, </w:t>
                                  </w:r>
                                  <w:r w:rsidRPr="00FB47F3">
                                    <w:rPr>
                                      <w:rFonts w:cstheme="minorHAnsi"/>
                                      <w:b w:val="0"/>
                                      <w:color w:val="auto"/>
                                      <w:sz w:val="24"/>
                                    </w:rPr>
                                    <w:t>masanjhar adibashi high school</w:t>
                                  </w:r>
                                </w:p>
                                <w:p w:rsidR="00C24074" w:rsidRPr="00FB47F3" w:rsidRDefault="00C24074" w:rsidP="00C24074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b w:val="0"/>
                                      <w:smallCaps/>
                                      <w:color w:val="595959" w:themeColor="text1" w:themeTint="A6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Percentage</w:t>
                                  </w:r>
                                  <w:r w:rsidRPr="00FB47F3">
                                    <w:rPr>
                                      <w:rFonts w:cstheme="minorHAnsi"/>
                                      <w:color w:val="auto"/>
                                      <w:sz w:val="24"/>
                                    </w:rPr>
                                    <w:t>: 63%</w:t>
                                  </w:r>
                                </w:p>
                                <w:p w:rsidR="00C24074" w:rsidRDefault="00C24074" w:rsidP="00C24074"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Board: W</w:t>
                                  </w:r>
                                  <w: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</w:t>
                                  </w: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SE</w:t>
                                  </w:r>
                                </w:p>
                                <w:p w:rsidR="00272636" w:rsidRPr="00272636" w:rsidRDefault="00272636" w:rsidP="00272636">
                                  <w:pPr>
                                    <w:contextualSpacing w:val="0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</w:tr>
                            <w:tr w:rsidR="00272636" w:rsidRPr="00272636" w:rsidTr="00272636">
                              <w:trPr>
                                <w:trHeight w:val="21"/>
                              </w:trPr>
                              <w:tc>
                                <w:tcPr>
                                  <w:tcW w:w="9706" w:type="dxa"/>
                                  <w:tcMar>
                                    <w:top w:w="216" w:type="dxa"/>
                                  </w:tcMar>
                                </w:tcPr>
                                <w:p w:rsidR="00C15228" w:rsidRPr="00272636" w:rsidRDefault="00C15228" w:rsidP="00C15228">
                                  <w:pPr>
                                    <w:pStyle w:val="Heading3"/>
                                    <w:contextualSpacing w:val="0"/>
                                    <w:outlineLvl w:val="2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2011-2014</w:t>
                                  </w:r>
                                </w:p>
                                <w:p w:rsidR="00C15228" w:rsidRDefault="00C15228" w:rsidP="00C15228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 xml:space="preserve">Higer SECONDERY, </w:t>
                                  </w:r>
                                  <w:r w:rsidRPr="00272636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  <w:t>Indpur goenka high school</w:t>
                                  </w:r>
                                </w:p>
                                <w:p w:rsidR="00FB47F3" w:rsidRPr="00272636" w:rsidRDefault="00FB47F3" w:rsidP="00C15228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SPECALIZATION</w:t>
                                  </w:r>
                                  <w:r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 xml:space="preserve">: science </w:t>
                                  </w:r>
                                </w:p>
                                <w:p w:rsidR="00C15228" w:rsidRPr="00272636" w:rsidRDefault="00C15228" w:rsidP="00C15228">
                                  <w:pP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Percentage: 63%</w:t>
                                  </w:r>
                                </w:p>
                                <w:p w:rsidR="00C15228" w:rsidRPr="00272636" w:rsidRDefault="00C15228" w:rsidP="00C15228">
                                  <w:pP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Board: WBCHSE</w:t>
                                  </w:r>
                                </w:p>
                                <w:p w:rsidR="006E0BEC" w:rsidRDefault="006E0BEC" w:rsidP="00D4002A">
                                  <w:pPr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272636" w:rsidRPr="00D4002A" w:rsidRDefault="00272636" w:rsidP="00D4002A">
                                  <w:pPr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  <w:t>2014-2018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 xml:space="preserve">B. TECH, </w:t>
                                  </w: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guru nanak institute of technology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SPECALIZATION: cOMPUTER SCIENCE AND ENGINEERING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>CGPA: 7.10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>Board: WBUT</w:t>
                                  </w:r>
                                </w:p>
                                <w:p w:rsidR="00272636" w:rsidRPr="00272636" w:rsidRDefault="00272636" w:rsidP="00272636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72636" w:rsidRPr="00272636" w:rsidRDefault="00272636" w:rsidP="00272636">
                            <w:pPr>
                              <w:rPr>
                                <w:sz w:val="20"/>
                              </w:rPr>
                            </w:pPr>
                          </w:p>
                          <w:p w:rsidR="00272636" w:rsidRPr="00272636" w:rsidRDefault="00272636" w:rsidP="00272636">
                            <w:pPr>
                              <w:rPr>
                                <w:sz w:val="20"/>
                              </w:rPr>
                            </w:pPr>
                          </w:p>
                          <w:p w:rsidR="00660906" w:rsidRDefault="006609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7.6pt;margin-top:10.35pt;width:7in;height:281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" strokecolor="white [3212]">
                <v:textbox>
                  <w:txbxContent>
                    <w:tbl>
                      <w:tblPr>
                        <w:tblStyle w:val="TableGrid"/>
                        <w:tblW w:w="4967" w:type="pct"/>
                        <w:tblInd w:w="72" w:type="dxa"/>
                        <w:tblBorders>
                          <w:left w:val="dotted" w:sz="18" w:space="0" w:color="BFBFBF" w:themeColor="background1" w:themeShade="BF"/>
                        </w:tblBorders>
                        <w:tblCellMar>
                          <w:left w:w="576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691"/>
                      </w:tblGrid>
                      <w:tr w:rsidR="00272636" w:rsidRPr="00272636" w:rsidTr="00272636">
                        <w:tc>
                          <w:tcPr>
                            <w:tcW w:w="9706" w:type="dxa"/>
                          </w:tcPr>
                          <w:p w:rsidR="00C24074" w:rsidRPr="00272636" w:rsidRDefault="00C24074" w:rsidP="00C24074">
                            <w:pPr>
                              <w:pStyle w:val="Heading3"/>
                              <w:contextualSpacing w:val="0"/>
                              <w:outlineLvl w:val="2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20</w:t>
                            </w:r>
                            <w:r w:rsidR="00084D09">
                              <w:rPr>
                                <w:rFonts w:cstheme="minorHAnsi"/>
                                <w:sz w:val="24"/>
                              </w:rPr>
                              <w:t>05-2011</w:t>
                            </w:r>
                          </w:p>
                          <w:p w:rsidR="00C24074" w:rsidRDefault="00C24074" w:rsidP="00C24074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 xml:space="preserve">SECONDERY, </w:t>
                            </w:r>
                            <w:r w:rsidRPr="00FB47F3">
                              <w:rPr>
                                <w:rFonts w:cstheme="minorHAnsi"/>
                                <w:b w:val="0"/>
                                <w:color w:val="auto"/>
                                <w:sz w:val="24"/>
                              </w:rPr>
                              <w:t>masanjhar adibashi high school</w:t>
                            </w:r>
                          </w:p>
                          <w:p w:rsidR="00C24074" w:rsidRPr="00FB47F3" w:rsidRDefault="00C24074" w:rsidP="00C24074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b w:val="0"/>
                                <w:smallCaps/>
                                <w:color w:val="595959" w:themeColor="text1" w:themeTint="A6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Percentage</w:t>
                            </w:r>
                            <w:r w:rsidRPr="00FB47F3">
                              <w:rPr>
                                <w:rFonts w:cstheme="minorHAnsi"/>
                                <w:color w:val="auto"/>
                                <w:sz w:val="24"/>
                              </w:rPr>
                              <w:t>: 63%</w:t>
                            </w:r>
                          </w:p>
                          <w:p w:rsidR="00C24074" w:rsidRDefault="00C24074" w:rsidP="00C24074"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Board: W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</w:t>
                            </w: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SE</w:t>
                            </w:r>
                          </w:p>
                          <w:p w:rsidR="00272636" w:rsidRPr="00272636" w:rsidRDefault="00272636" w:rsidP="00272636">
                            <w:pPr>
                              <w:contextualSpacing w:val="0"/>
                              <w:rPr>
                                <w:rFonts w:cstheme="minorHAnsi"/>
                              </w:rPr>
                            </w:pPr>
                          </w:p>
                        </w:tc>
                      </w:tr>
                      <w:tr w:rsidR="00272636" w:rsidRPr="00272636" w:rsidTr="00272636">
                        <w:trPr>
                          <w:trHeight w:val="21"/>
                        </w:trPr>
                        <w:tc>
                          <w:tcPr>
                            <w:tcW w:w="9706" w:type="dxa"/>
                            <w:tcMar>
                              <w:top w:w="216" w:type="dxa"/>
                            </w:tcMar>
                          </w:tcPr>
                          <w:p w:rsidR="00C15228" w:rsidRPr="00272636" w:rsidRDefault="00C15228" w:rsidP="00C15228">
                            <w:pPr>
                              <w:pStyle w:val="Heading3"/>
                              <w:contextualSpacing w:val="0"/>
                              <w:outlineLvl w:val="2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2011-2014</w:t>
                            </w:r>
                          </w:p>
                          <w:p w:rsidR="00C15228" w:rsidRDefault="00C15228" w:rsidP="00C15228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 xml:space="preserve">Higer SECONDERY, </w:t>
                            </w:r>
                            <w:r w:rsidRPr="00272636"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  <w:t>Indpur goenka high school</w:t>
                            </w:r>
                          </w:p>
                          <w:p w:rsidR="00FB47F3" w:rsidRPr="00272636" w:rsidRDefault="00FB47F3" w:rsidP="00C15228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SPECALIZATION</w:t>
                            </w:r>
                            <w:r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 xml:space="preserve">: science </w:t>
                            </w:r>
                          </w:p>
                          <w:p w:rsidR="00C15228" w:rsidRPr="00272636" w:rsidRDefault="00C15228" w:rsidP="00C15228">
                            <w:pPr>
                              <w:rPr>
                                <w:rFonts w:cstheme="minorHAnsi"/>
                                <w:sz w:val="24"/>
                                <w:szCs w:val="26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Percentage: 63%</w:t>
                            </w:r>
                          </w:p>
                          <w:p w:rsidR="00C15228" w:rsidRPr="00272636" w:rsidRDefault="00C15228" w:rsidP="00C15228">
                            <w:pPr>
                              <w:rPr>
                                <w:rFonts w:cstheme="minorHAnsi"/>
                                <w:sz w:val="24"/>
                                <w:szCs w:val="26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Board: WBCHSE</w:t>
                            </w:r>
                          </w:p>
                          <w:p w:rsidR="006E0BEC" w:rsidRDefault="006E0BEC" w:rsidP="00D4002A">
                            <w:pPr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72636" w:rsidRPr="00D4002A" w:rsidRDefault="00272636" w:rsidP="00D4002A">
                            <w:pPr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2014-2018</w:t>
                            </w:r>
                          </w:p>
                          <w:p w:rsidR="00272636" w:rsidRPr="00D4002A" w:rsidRDefault="00272636" w:rsidP="00272636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B. TECH, </w:t>
                            </w: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guru nanak institute of technology</w:t>
                            </w:r>
                          </w:p>
                          <w:p w:rsidR="00272636" w:rsidRPr="00D4002A" w:rsidRDefault="00272636" w:rsidP="00272636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SPECALIZATION: cOMPUTER SCIENCE AND ENGINEERING</w:t>
                            </w:r>
                          </w:p>
                          <w:p w:rsidR="00272636" w:rsidRPr="00D4002A" w:rsidRDefault="00272636" w:rsidP="0027263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CGPA: 7.10</w:t>
                            </w:r>
                          </w:p>
                          <w:p w:rsidR="00272636" w:rsidRPr="00D4002A" w:rsidRDefault="00272636" w:rsidP="0027263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Board: WBUT</w:t>
                            </w:r>
                          </w:p>
                          <w:p w:rsidR="00272636" w:rsidRPr="00272636" w:rsidRDefault="00272636" w:rsidP="00272636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c>
                      </w:tr>
                    </w:tbl>
                    <w:p w:rsidR="00272636" w:rsidRPr="00272636" w:rsidRDefault="00272636" w:rsidP="00272636">
                      <w:pPr>
                        <w:rPr>
                          <w:sz w:val="20"/>
                        </w:rPr>
                      </w:pPr>
                    </w:p>
                    <w:p w:rsidR="00272636" w:rsidRPr="00272636" w:rsidRDefault="00272636" w:rsidP="00272636">
                      <w:pPr>
                        <w:rPr>
                          <w:sz w:val="20"/>
                        </w:rPr>
                      </w:pPr>
                    </w:p>
                    <w:p w:rsidR="00660906" w:rsidRDefault="00660906"/>
                  </w:txbxContent>
                </v:textbox>
                <w10:wrap type="square" anchorx="margin"/>
              </v:shape>
            </w:pict>
          </mc:Fallback>
        </mc:AlternateContent>
      </w:r>
    </w:p>
    <w:p w:rsidR="006E0BEC" w:rsidRDefault="006E0BEC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660906" w:rsidRPr="001B7850" w:rsidRDefault="00660906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1B7850">
        <w:rPr>
          <w:rFonts w:asciiTheme="minorHAnsi" w:hAnsiTheme="minorHAnsi" w:cstheme="minorHAnsi"/>
          <w:sz w:val="32"/>
          <w:u w:val="single"/>
        </w:rPr>
        <w:t>Project:</w:t>
      </w:r>
    </w:p>
    <w:p w:rsidR="00660906" w:rsidRPr="001B7850" w:rsidRDefault="00660906" w:rsidP="00660906">
      <w:pPr>
        <w:pStyle w:val="Heading1"/>
        <w:rPr>
          <w:rFonts w:asciiTheme="minorHAnsi" w:hAnsiTheme="minorHAnsi" w:cstheme="minorHAnsi"/>
          <w:b w:val="0"/>
        </w:rPr>
      </w:pPr>
    </w:p>
    <w:p w:rsidR="006E0BEC" w:rsidRPr="006E0BEC" w:rsidRDefault="006E0BEC" w:rsidP="006E0BEC">
      <w:pPr>
        <w:pStyle w:val="Heading1"/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</w:p>
    <w:p w:rsidR="00660906" w:rsidRPr="00D4002A" w:rsidRDefault="00D60D59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M</w:t>
      </w:r>
      <w:r w:rsidR="00660906"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t -5 cars data analysis using r language</w:t>
      </w:r>
    </w:p>
    <w:p w:rsidR="00660906" w:rsidRPr="00D4002A" w:rsidRDefault="0066090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2 months (1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June,2017-31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July,2017)</w:t>
      </w:r>
    </w:p>
    <w:p w:rsidR="0073353E" w:rsidRPr="00D4002A" w:rsidRDefault="0066090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Description:  Calculate the regression model of mt-5 cars.</w:t>
      </w:r>
      <w:r w:rsidR="0027263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There is a data set of mt-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5</w:t>
      </w:r>
    </w:p>
    <w:p w:rsidR="0073353E" w:rsidRPr="00D4002A" w:rsidRDefault="0027263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cars</w:t>
      </w:r>
      <w:r w:rsidR="00FE77A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 I have to find out the regression model of that. At initial level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I </w:t>
      </w:r>
      <w:r w:rsidR="00FE77A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faced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problem </w:t>
      </w:r>
    </w:p>
    <w:p w:rsidR="00660906" w:rsidRPr="00D4002A" w:rsidRDefault="0073353E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of null value. But I overcome it by filling those values.</w:t>
      </w:r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Role: Developer</w:t>
      </w:r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Tools: R </w:t>
      </w:r>
      <w:proofErr w:type="spellStart"/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studio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Language:</w:t>
      </w:r>
      <w:r w:rsidRPr="00D4002A">
        <w:rPr>
          <w:rFonts w:asciiTheme="minorHAnsi" w:hAnsiTheme="minorHAnsi" w:cstheme="minorHAnsi"/>
          <w:b w:val="0"/>
          <w:sz w:val="24"/>
          <w:szCs w:val="24"/>
        </w:rPr>
        <w:t xml:space="preserve"> r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language</w:t>
      </w:r>
    </w:p>
    <w:p w:rsidR="000A24FA" w:rsidRPr="00D4002A" w:rsidRDefault="000A24FA" w:rsidP="000A24FA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Client: 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Cdac</w:t>
      </w:r>
      <w:proofErr w:type="spellEnd"/>
    </w:p>
    <w:p w:rsidR="00660906" w:rsidRPr="001B7850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</w:rPr>
      </w:pPr>
    </w:p>
    <w:p w:rsidR="001B7850" w:rsidRPr="00D4002A" w:rsidRDefault="00D60D59" w:rsidP="001B785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B</w:t>
      </w:r>
      <w:r w:rsidR="00660906"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ig bazar future sells prediction according to past sells data using</w:t>
      </w:r>
    </w:p>
    <w:p w:rsidR="00660906" w:rsidRPr="00D4002A" w:rsidRDefault="00660906" w:rsidP="001B7850">
      <w:pPr>
        <w:pStyle w:val="Heading1"/>
        <w:ind w:left="1080"/>
        <w:rPr>
          <w:rFonts w:asciiTheme="minorHAnsi" w:hAnsiTheme="minorHAnsi" w:cstheme="minorHAnsi"/>
          <w:b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python</w:t>
      </w:r>
    </w:p>
    <w:p w:rsidR="00660906" w:rsidRPr="00D4002A" w:rsidRDefault="00660906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6 months (1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December ,2017 to 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June 2018)</w:t>
      </w:r>
    </w:p>
    <w:p w:rsidR="00D4002A" w:rsidRDefault="00660906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73353E" w:rsidRPr="00D4002A">
        <w:rPr>
          <w:rStyle w:val="Strong"/>
          <w:rFonts w:asciiTheme="minorHAnsi" w:hAnsiTheme="minorHAnsi" w:cstheme="minorHAnsi"/>
          <w:caps w:val="0"/>
          <w:color w:val="252C33"/>
          <w:sz w:val="24"/>
          <w:szCs w:val="24"/>
        </w:rPr>
        <w:t>predict clusters of customers</w:t>
      </w:r>
      <w:r w:rsidR="0073353E"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 by store location.  knowing the set of customers that </w:t>
      </w:r>
    </w:p>
    <w:p w:rsidR="00D4002A" w:rsidRDefault="0073353E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behave evenly will help them target their product promotions accordingly. In this project data </w:t>
      </w:r>
    </w:p>
    <w:p w:rsidR="00D4002A" w:rsidRDefault="0073353E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wrangling is the main problem. There is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to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much error in the data. But after filling the data in </w:t>
      </w:r>
    </w:p>
    <w:p w:rsidR="00D4002A" w:rsidRDefault="0073353E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particular way I am able to solve th</w:t>
      </w:r>
      <w:r w:rsid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e </w:t>
      </w: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problem. Next problem was the predicting. I have been </w:t>
      </w:r>
    </w:p>
    <w:p w:rsidR="00660906" w:rsidRPr="00D4002A" w:rsidRDefault="0073353E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used</w:t>
      </w:r>
      <w:r w:rsidR="00082C8F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pca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over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gmm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and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kmeans</w:t>
      </w:r>
      <w:proofErr w:type="spellEnd"/>
      <w:r w:rsidR="00082C8F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</w:t>
      </w:r>
      <w:r w:rsidR="00AC6C53"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algorithm to solve the problem.</w:t>
      </w:r>
    </w:p>
    <w:p w:rsidR="00660906" w:rsidRPr="00D4002A" w:rsidRDefault="00082C8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developer (internship) </w:t>
      </w:r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</w:t>
      </w:r>
      <w:proofErr w:type="spellStart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Jupyter</w:t>
      </w:r>
      <w:proofErr w:type="spell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notebook, </w:t>
      </w:r>
      <w:proofErr w:type="spellStart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proofErr w:type="spellEnd"/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Language: Python</w:t>
      </w:r>
    </w:p>
    <w:p w:rsidR="000A24FA" w:rsidRPr="00D4002A" w:rsidRDefault="000A24FA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Future Group</w:t>
      </w:r>
    </w:p>
    <w:p w:rsidR="00660906" w:rsidRPr="001B7850" w:rsidRDefault="00660906" w:rsidP="00660906">
      <w:pPr>
        <w:pStyle w:val="Heading1"/>
        <w:ind w:left="720" w:firstLine="720"/>
        <w:rPr>
          <w:rFonts w:asciiTheme="minorHAnsi" w:hAnsiTheme="minorHAnsi" w:cstheme="minorHAnsi"/>
          <w:b w:val="0"/>
        </w:rPr>
      </w:pPr>
    </w:p>
    <w:p w:rsidR="00660906" w:rsidRPr="00D4002A" w:rsidRDefault="00660906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face recognition using python</w:t>
      </w:r>
      <w:r w:rsidRPr="00D4002A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</w:rPr>
        <w:t>.</w:t>
      </w:r>
    </w:p>
    <w:p w:rsidR="00660906" w:rsidRPr="00D4002A" w:rsidRDefault="00082C8F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</w:t>
      </w:r>
      <w:r w:rsidR="00660906" w:rsidRPr="00D4002A">
        <w:rPr>
          <w:rFonts w:asciiTheme="minorHAnsi" w:hAnsiTheme="minorHAnsi" w:cstheme="minorHAnsi"/>
          <w:b w:val="0"/>
          <w:sz w:val="24"/>
          <w:szCs w:val="24"/>
        </w:rPr>
        <w:t xml:space="preserve">2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months</w:t>
      </w:r>
    </w:p>
    <w:p w:rsid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Description: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 recognize face from picture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. In this project at first it will click a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picturethen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it will</w:t>
      </w:r>
    </w:p>
    <w:p w:rsid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m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atch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with existing picture in our computer. It will convert the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pictureinto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gray scale 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using </w:t>
      </w:r>
    </w:p>
    <w:p w:rsidR="00660906" w:rsidRP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D4002A">
        <w:rPr>
          <w:rFonts w:asciiTheme="minorHAnsi" w:hAnsiTheme="minorHAnsi" w:cstheme="minorHAnsi"/>
          <w:b w:val="0"/>
          <w:caps w:val="0"/>
          <w:sz w:val="24"/>
          <w:szCs w:val="24"/>
        </w:rPr>
        <w:t>open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cv and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svm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algorithm.</w:t>
      </w:r>
    </w:p>
    <w:p w:rsidR="00660906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</w:t>
      </w:r>
    </w:p>
    <w:p w:rsidR="000A24FA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Tools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&amp; Technology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: </w:t>
      </w:r>
      <w:proofErr w:type="spellStart"/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PyCharm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&amp;Supervised</w:t>
      </w:r>
      <w:proofErr w:type="spellEnd"/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proofErr w:type="gramStart"/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learning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660906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python </w:t>
      </w:r>
    </w:p>
    <w:p w:rsidR="000A24F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D4002A" w:rsidRP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660906" w:rsidRPr="00D4002A" w:rsidRDefault="00660906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Website vulnerability scanner using python</w:t>
      </w:r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F1103F">
        <w:rPr>
          <w:rFonts w:asciiTheme="minorHAnsi" w:hAnsiTheme="minorHAnsi" w:cstheme="minorHAnsi"/>
          <w:b w:val="0"/>
          <w:caps w:val="0"/>
        </w:rPr>
        <w:tab/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Still working on that (1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to now)</w:t>
      </w:r>
    </w:p>
    <w:p w:rsidR="00D4002A" w:rsidRPr="00D4002A" w:rsidRDefault="00AC6C53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It will scan a website and find out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those vulnerability</w:t>
      </w:r>
      <w:proofErr w:type="gram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which can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affectsecurity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of that</w:t>
      </w:r>
    </w:p>
    <w:p w:rsidR="00D4002A" w:rsidRPr="00D4002A" w:rsidRDefault="00AC6C53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website. At </w:t>
      </w:r>
      <w:r w:rsidR="001B2E4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first,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we have </w:t>
      </w:r>
      <w:r w:rsidR="001B2E4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bypass the load balancer of a website. So, I have to use change</w:t>
      </w:r>
    </w:p>
    <w:p w:rsidR="00AC6C53" w:rsidRPr="00D4002A" w:rsidRDefault="00F1103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user agent randomly. I used various type of payload to detect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those vulnerability</w:t>
      </w:r>
      <w:proofErr w:type="gram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 &amp; team leader.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Team size: 5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Sublime text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3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gram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660906" w:rsidRPr="00D4002A" w:rsidRDefault="00660906" w:rsidP="00F1103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Mechanize,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oscp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top 10 vulnerability architecture.</w:t>
      </w:r>
    </w:p>
    <w:p w:rsidR="00660906" w:rsidRPr="00D4002A" w:rsidRDefault="00082C8F" w:rsidP="00660906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proofErr w:type="spellStart"/>
      <w:proofErr w:type="gramStart"/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Json,xml</w:t>
      </w:r>
      <w:proofErr w:type="spellEnd"/>
      <w:proofErr w:type="gramEnd"/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python, </w:t>
      </w:r>
      <w:proofErr w:type="spellStart"/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sql</w:t>
      </w:r>
      <w:proofErr w:type="spellEnd"/>
    </w:p>
    <w:p w:rsidR="000A24FA" w:rsidRPr="00D4002A" w:rsidRDefault="000A24FA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0A24FA" w:rsidRPr="001B7850" w:rsidRDefault="000A24FA" w:rsidP="00660906">
      <w:pPr>
        <w:pStyle w:val="Heading1"/>
        <w:rPr>
          <w:rFonts w:asciiTheme="minorHAnsi" w:hAnsiTheme="minorHAnsi" w:cstheme="minorHAnsi"/>
          <w:b w:val="0"/>
          <w:caps w:val="0"/>
        </w:rPr>
      </w:pPr>
    </w:p>
    <w:p w:rsidR="001B7850" w:rsidRPr="00D4002A" w:rsidRDefault="001B7850" w:rsidP="001B785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Mail spoofing</w:t>
      </w:r>
    </w:p>
    <w:p w:rsidR="001B7850" w:rsidRPr="00D4002A" w:rsidRDefault="00D4002A" w:rsidP="00D4002A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1 month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(1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2019 to 31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2019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)</w:t>
      </w:r>
    </w:p>
    <w:p w:rsidR="00BF0339" w:rsidRDefault="00F1103F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By using this, anyone can send mail using any type of mail id.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Forthis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project I used a </w:t>
      </w:r>
    </w:p>
    <w:p w:rsidR="00BF0339" w:rsidRDefault="00F1103F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server to send those mail. </w:t>
      </w:r>
      <w:r w:rsidR="005C0AB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Still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it going to </w:t>
      </w:r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send all mail into spam. So I used </w:t>
      </w:r>
      <w:proofErr w:type="gramStart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google</w:t>
      </w:r>
      <w:proofErr w:type="gramEnd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api</w:t>
      </w:r>
      <w:proofErr w:type="spellEnd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</w:t>
      </w:r>
    </w:p>
    <w:p w:rsidR="00BF0339" w:rsidRDefault="005C0ABE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Make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those mail accepted by </w:t>
      </w:r>
      <w:r w:rsidR="00BF0339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Gmail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andother</w:t>
      </w:r>
      <w:proofErr w:type="spellEnd"/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email service.</w:t>
      </w:r>
    </w:p>
    <w:p w:rsidR="001B7850" w:rsidRPr="00D4002A" w:rsidRDefault="001B7850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</w:t>
      </w:r>
    </w:p>
    <w:p w:rsidR="001B7850" w:rsidRPr="00D4002A" w:rsidRDefault="001B7850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Sublime text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3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gramEnd"/>
    </w:p>
    <w:p w:rsidR="001B7850" w:rsidRPr="00D4002A" w:rsidRDefault="00CB11F7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Role: developer &amp; Team leader</w:t>
      </w:r>
    </w:p>
    <w:p w:rsidR="001B7850" w:rsidRPr="00D4002A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Technology:  Google spam filter bypass and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dmca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1B7850" w:rsidRPr="00D4002A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Language: Python &amp;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php</w:t>
      </w:r>
      <w:proofErr w:type="spellEnd"/>
    </w:p>
    <w:p w:rsidR="000A24FA" w:rsidRDefault="00BF0339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5C0ABE" w:rsidRDefault="005C0ABE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8F41D7" w:rsidRPr="00D4002A" w:rsidRDefault="008F41D7" w:rsidP="008F41D7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Creating a New cryptocurrency</w:t>
      </w:r>
    </w:p>
    <w:p w:rsidR="008F41D7" w:rsidRPr="00D4002A" w:rsidRDefault="008F41D7" w:rsidP="008F41D7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5 months</w:t>
      </w:r>
    </w:p>
    <w:p w:rsidR="005C0ABE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Creating a </w:t>
      </w:r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>completely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new cryptocurrency called </w:t>
      </w:r>
      <w:proofErr w:type="spell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arcturus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.  Developing the website and</w:t>
      </w:r>
    </w:p>
    <w:p w:rsidR="005C0ABE" w:rsidRDefault="005C0ABE" w:rsidP="00082C8F">
      <w:pPr>
        <w:pStyle w:val="Heading1"/>
        <w:rPr>
          <w:b w:val="0"/>
          <w:caps w:val="0"/>
          <w:sz w:val="20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The Coin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from scrape was my responsibility. I used </w:t>
      </w:r>
      <w:proofErr w:type="spellStart"/>
      <w:r w:rsidR="008F41D7" w:rsidRPr="008F41D7">
        <w:rPr>
          <w:b w:val="0"/>
          <w:caps w:val="0"/>
          <w:sz w:val="20"/>
        </w:rPr>
        <w:t>ethereum</w:t>
      </w:r>
      <w:r w:rsidR="008F41D7">
        <w:rPr>
          <w:b w:val="0"/>
          <w:caps w:val="0"/>
          <w:sz w:val="20"/>
        </w:rPr>
        <w:t>ico</w:t>
      </w:r>
      <w:proofErr w:type="spellEnd"/>
      <w:r w:rsidR="008F41D7">
        <w:rPr>
          <w:b w:val="0"/>
          <w:caps w:val="0"/>
          <w:sz w:val="20"/>
        </w:rPr>
        <w:t xml:space="preserve"> base to create this coin. This project still</w:t>
      </w:r>
    </w:p>
    <w:p w:rsidR="008F41D7" w:rsidRDefault="005C0ABE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b w:val="0"/>
          <w:caps w:val="0"/>
          <w:sz w:val="20"/>
        </w:rPr>
        <w:t xml:space="preserve">                    On Development</w:t>
      </w:r>
      <w:r w:rsidR="008F41D7">
        <w:rPr>
          <w:b w:val="0"/>
          <w:caps w:val="0"/>
          <w:sz w:val="20"/>
        </w:rPr>
        <w:t>.</w:t>
      </w:r>
    </w:p>
    <w:p w:rsidR="008F41D7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Website: www.Arcturus.com</w:t>
      </w:r>
    </w:p>
    <w:p w:rsidR="008F41D7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Lead Developer </w:t>
      </w:r>
      <w:proofErr w:type="spellStart"/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  <w:proofErr w:type="spellEnd"/>
    </w:p>
    <w:p w:rsidR="008F41D7" w:rsidRPr="00D4002A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Team size: 5</w:t>
      </w:r>
    </w:p>
    <w:p w:rsidR="008F41D7" w:rsidRPr="00D4002A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Block chain </w:t>
      </w:r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technology, </w:t>
      </w:r>
      <w:proofErr w:type="spellStart"/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>aws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ec2, </w:t>
      </w:r>
      <w:proofErr w:type="spell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blockchain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proofErr w:type="gram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Django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8F41D7" w:rsidRDefault="008F41D7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proofErr w:type="spellStart"/>
      <w:proofErr w:type="gram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P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ython,html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,css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,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javascript</w:t>
      </w:r>
      <w:proofErr w:type="spell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E07870" w:rsidRPr="00E07870">
        <w:t xml:space="preserve"> </w:t>
      </w:r>
      <w:r w:rsidR="00E07870" w:rsidRPr="00E07870">
        <w:rPr>
          <w:rFonts w:asciiTheme="minorHAnsi" w:hAnsiTheme="minorHAnsi" w:cstheme="minorHAnsi"/>
          <w:b w:val="0"/>
          <w:caps w:val="0"/>
          <w:sz w:val="24"/>
          <w:szCs w:val="24"/>
        </w:rPr>
        <w:t>Solidity</w:t>
      </w:r>
    </w:p>
    <w:p w:rsidR="00F866B2" w:rsidRDefault="00F866B2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F866B2" w:rsidRDefault="00F866B2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8F41D7" w:rsidRPr="00F866B2" w:rsidRDefault="008F41D7" w:rsidP="008F41D7">
      <w:pPr>
        <w:pStyle w:val="Heading1"/>
        <w:numPr>
          <w:ilvl w:val="0"/>
          <w:numId w:val="15"/>
        </w:numPr>
        <w:rPr>
          <w:rFonts w:asciiTheme="minorHAnsi" w:hAnsiTheme="minorHAnsi" w:cstheme="minorHAnsi"/>
          <w:b w:val="0"/>
          <w:caps w:val="0"/>
          <w:sz w:val="24"/>
          <w:szCs w:val="24"/>
        </w:rPr>
      </w:pPr>
      <w:proofErr w:type="spellStart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StartWrite</w:t>
      </w:r>
      <w:proofErr w:type="spellEnd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 xml:space="preserve"> India</w:t>
      </w:r>
    </w:p>
    <w:p w:rsidR="00F866B2" w:rsidRPr="00D4002A" w:rsidRDefault="00082C8F" w:rsidP="00F866B2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8 months</w:t>
      </w:r>
    </w:p>
    <w:p w:rsidR="00082C8F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It’s a desktop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software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where kids can learn to write “</w:t>
      </w:r>
      <w:proofErr w:type="spellStart"/>
      <w:proofErr w:type="gram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a,b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,c,d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” which is made using    </w:t>
      </w:r>
    </w:p>
    <w:p w:rsidR="00F866B2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tkinter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and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m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a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tplotlib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as main </w:t>
      </w:r>
      <w:proofErr w:type="gram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component .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There every letter is dynamic graph using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matplotlib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F866B2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Website:</w:t>
      </w:r>
      <w:r w:rsidR="00F866B2" w:rsidRPr="00F866B2">
        <w:rPr>
          <w:rFonts w:asciiTheme="minorHAnsi" w:hAnsiTheme="minorHAnsi" w:cstheme="minorHAnsi"/>
          <w:b w:val="0"/>
          <w:caps w:val="0"/>
          <w:sz w:val="24"/>
          <w:szCs w:val="24"/>
        </w:rPr>
        <w:t>https</w:t>
      </w:r>
      <w:proofErr w:type="spellEnd"/>
      <w:r w:rsidR="00F866B2" w:rsidRPr="00F866B2">
        <w:rPr>
          <w:rFonts w:asciiTheme="minorHAnsi" w:hAnsiTheme="minorHAnsi" w:cstheme="minorHAnsi"/>
          <w:b w:val="0"/>
          <w:caps w:val="0"/>
          <w:sz w:val="24"/>
          <w:szCs w:val="24"/>
        </w:rPr>
        <w:t>://www.startwriteindia.com/</w:t>
      </w:r>
    </w:p>
    <w:p w:rsidR="00F866B2" w:rsidRPr="00D4002A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</w:p>
    <w:p w:rsidR="00F866B2" w:rsidRPr="00D4002A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proofErr w:type="gram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python ,</w:t>
      </w:r>
      <w:proofErr w:type="gramEnd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matplotlib</w:t>
      </w:r>
      <w:proofErr w:type="spellEnd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tkinter,git</w:t>
      </w:r>
      <w:proofErr w:type="spellEnd"/>
    </w:p>
    <w:p w:rsidR="00E07870" w:rsidRDefault="00F866B2" w:rsidP="00F866B2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Python</w:t>
      </w:r>
    </w:p>
    <w:p w:rsidR="00E07870" w:rsidRDefault="00E07870" w:rsidP="00E0787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proofErr w:type="spellStart"/>
      <w:r w:rsidRPr="00E07870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Recomaindation</w:t>
      </w:r>
      <w:proofErr w:type="spellEnd"/>
      <w:r w:rsidRPr="00E07870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 xml:space="preserve"> System</w:t>
      </w:r>
    </w:p>
    <w:p w:rsidR="00E07870" w:rsidRPr="00D4002A" w:rsidRDefault="00E07870" w:rsidP="00E07870">
      <w:pPr>
        <w:pStyle w:val="Heading1"/>
        <w:ind w:left="360"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ongoing</w:t>
      </w:r>
    </w:p>
    <w:p w:rsidR="00534102" w:rsidRDefault="00E07870" w:rsidP="007B44C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User to user mapping according to their post, their search </w:t>
      </w:r>
      <w:r w:rsidR="00534102">
        <w:rPr>
          <w:rFonts w:asciiTheme="minorHAnsi" w:hAnsiTheme="minorHAnsi" w:cstheme="minorHAnsi"/>
          <w:b w:val="0"/>
          <w:caps w:val="0"/>
          <w:sz w:val="24"/>
          <w:szCs w:val="24"/>
        </w:rPr>
        <w:t>behavior. (</w:t>
      </w:r>
      <w:proofErr w:type="gramStart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cant</w:t>
      </w:r>
      <w:proofErr w:type="gram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able to </w:t>
      </w:r>
      <w:r w:rsidR="0053410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</w:t>
      </w:r>
    </w:p>
    <w:p w:rsidR="00E07870" w:rsidRDefault="00534102" w:rsidP="0053410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elaborate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more due to NDA.) </w:t>
      </w:r>
    </w:p>
    <w:p w:rsidR="00E07870" w:rsidRPr="00D4002A" w:rsidRDefault="00E07870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Lead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</w:p>
    <w:p w:rsidR="00E07870" w:rsidRPr="00D4002A" w:rsidRDefault="00E07870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proofErr w:type="gramStart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python ,</w:t>
      </w:r>
      <w:proofErr w:type="gramEnd"/>
      <w:r w:rsidR="0053410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collaborative algorithm,svr,knn,word2vec,karnel approximation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proofErr w:type="spell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</w:p>
    <w:p w:rsidR="00E07870" w:rsidRDefault="00E07870" w:rsidP="00E0787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Python</w:t>
      </w:r>
    </w:p>
    <w:p w:rsidR="00E07870" w:rsidRPr="00E07870" w:rsidRDefault="00E07870" w:rsidP="00E07870">
      <w:pPr>
        <w:pStyle w:val="Heading1"/>
        <w:ind w:left="1080"/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</w:p>
    <w:p w:rsidR="00F866B2" w:rsidRPr="008F41D7" w:rsidRDefault="00F866B2" w:rsidP="00F866B2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0A24FA" w:rsidRDefault="00F866B2" w:rsidP="001B7850">
      <w:pPr>
        <w:pStyle w:val="Heading1"/>
        <w:rPr>
          <w:rFonts w:asciiTheme="minorHAnsi" w:hAnsiTheme="minorHAnsi" w:cstheme="minorHAnsi"/>
          <w:b w:val="0"/>
          <w:caps w:val="0"/>
          <w:color w:val="171717" w:themeColor="background2" w:themeShade="1A"/>
        </w:rPr>
      </w:pPr>
      <w:r w:rsidRPr="00F866B2">
        <w:rPr>
          <w:rFonts w:asciiTheme="minorHAnsi" w:hAnsiTheme="minorHAnsi" w:cstheme="minorHAnsi"/>
          <w:caps w:val="0"/>
          <w:color w:val="171717" w:themeColor="background2" w:themeShade="1A"/>
          <w:u w:val="single"/>
        </w:rPr>
        <w:t>MY RESEARCH BASED WORK:</w:t>
      </w:r>
    </w:p>
    <w:p w:rsidR="00F866B2" w:rsidRPr="00617DFF" w:rsidRDefault="00F866B2" w:rsidP="00F866B2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 w:val="24"/>
          <w:u w:val="single"/>
        </w:rPr>
      </w:pPr>
      <w:r w:rsidRPr="00F866B2"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Bezier Curve Algorithm</w:t>
      </w:r>
      <w:r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:</w:t>
      </w:r>
    </w:p>
    <w:p w:rsidR="00617DFF" w:rsidRDefault="009F142D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It’s </w:t>
      </w:r>
      <w:r w:rsid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a </w:t>
      </w:r>
      <w:r w:rsidR="00324C20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Python</w:t>
      </w:r>
      <w:r w:rsidR="00F866B2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package which </w:t>
      </w:r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is update by me from previous </w:t>
      </w:r>
      <w:proofErr w:type="spellStart"/>
      <w:r w:rsidR="00324065" w:rsidRPr="00324065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bezier</w:t>
      </w:r>
      <w:proofErr w:type="spellEnd"/>
      <w:r w:rsidR="00324065" w:rsidRPr="00324065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algorithm</w:t>
      </w:r>
      <w:r w:rsidR="00324065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</w:t>
      </w:r>
      <w:bookmarkStart w:id="0" w:name="_GoBack"/>
      <w:bookmarkEnd w:id="0"/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package. I have been implanted linear interpolation method on the previous algorithm</w:t>
      </w:r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. Now this package will return points and axes plot as per your requirement. It can ignore some angle like you don’t want a curve under 30 degrees. I implanted </w:t>
      </w:r>
      <w:proofErr w:type="spellStart"/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Instartwrite</w:t>
      </w:r>
      <w:proofErr w:type="spellEnd"/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which project I have mentioned before.</w:t>
      </w:r>
    </w:p>
    <w:p w:rsidR="00617DFF" w:rsidRDefault="00617DFF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link: </w:t>
      </w:r>
      <w:hyperlink r:id="rId11" w:history="1">
        <w:r w:rsidR="009F142D" w:rsidRPr="00FF7AC5">
          <w:rPr>
            <w:rStyle w:val="Hyperlink"/>
            <w:rFonts w:asciiTheme="minorHAnsi" w:hAnsiTheme="minorHAnsi" w:cstheme="minorHAnsi"/>
            <w:b w:val="0"/>
            <w:caps w:val="0"/>
            <w:color w:val="04090D" w:themeColor="hyperlink" w:themeShade="1A"/>
            <w:sz w:val="24"/>
          </w:rPr>
          <w:t>https://github.com/xhimalaya/brezier.git</w:t>
        </w:r>
      </w:hyperlink>
    </w:p>
    <w:p w:rsidR="009F142D" w:rsidRDefault="009F142D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</w:p>
    <w:p w:rsidR="009F142D" w:rsidRPr="009F142D" w:rsidRDefault="009F142D" w:rsidP="009F142D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</w:pPr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 xml:space="preserve">ICMP Smurf attack detection using </w:t>
      </w:r>
      <w:proofErr w:type="spellStart"/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>neral</w:t>
      </w:r>
      <w:proofErr w:type="spellEnd"/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 xml:space="preserve"> network.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 It’s a tool which I made for a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phd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student from </w:t>
      </w:r>
      <w:proofErr w:type="spellStart"/>
      <w:proofErr w:type="gram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nci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(</w:t>
      </w:r>
      <w:proofErr w:type="gramEnd"/>
      <w:r w:rsidRPr="009F142D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national college of </w:t>
      </w: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Ireland). It’s a server side tool. It’s can work in real time and also can analysis server log file to identify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icmpsmurf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attack.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Its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totally made in python with help of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keras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and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tesorflow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. I have been created 6 neurons and the accuracy was </w:t>
      </w:r>
      <w:proofErr w:type="spellStart"/>
      <w:r w:rsid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approx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92% where for this same random forest algorithm was returned accuracy of 78% with 10000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n_jobs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and 1000 nodes with lot more time complexity.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link:   </w:t>
      </w:r>
      <w:r w:rsidR="00324C20" w:rsidRP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https://github.com/xhimalaya/ICMP_smurf_attack_detection.git</w:t>
      </w:r>
    </w:p>
    <w:p w:rsidR="009F142D" w:rsidRP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</w:p>
    <w:p w:rsidR="00F866B2" w:rsidRDefault="00324C20" w:rsidP="00324C20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</w:pPr>
      <w:r w:rsidRPr="00324C20"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TELEGRAM CHAT DUMP WITHOUT AUTHENTICATION:</w:t>
      </w:r>
    </w:p>
    <w:p w:rsid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It’s a python tool which can download telegram chats only using phone number without any authentication. I used telethon package and server authentication bypass method which solved the problem of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otpatlogin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. I am not shearing the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otp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bypass due privacy issue. Here is the main code but one component I am not shearing.</w:t>
      </w:r>
    </w:p>
    <w:p w:rsidR="00324C20" w:rsidRP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link: </w:t>
      </w:r>
      <w:r w:rsidR="00E642F1" w:rsidRPr="00E642F1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https://github.com/xhimalaya/telegram_chat_dump.git</w:t>
      </w:r>
    </w:p>
    <w:p w:rsidR="00324C20" w:rsidRP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56138" w:themeColor="accent1" w:themeShade="BF"/>
        </w:rPr>
      </w:pPr>
    </w:p>
    <w:p w:rsidR="00660906" w:rsidRDefault="00A66A3B" w:rsidP="00486277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BF0339">
        <w:rPr>
          <w:rFonts w:asciiTheme="minorHAnsi" w:hAnsiTheme="minorHAnsi" w:cstheme="minorHAnsi"/>
          <w:szCs w:val="28"/>
          <w:u w:val="single"/>
        </w:rPr>
        <w:t>Cirtificate</w:t>
      </w:r>
      <w:r>
        <w:rPr>
          <w:rFonts w:asciiTheme="minorHAnsi" w:hAnsiTheme="minorHAnsi" w:cstheme="minorHAnsi"/>
          <w:sz w:val="32"/>
          <w:u w:val="single"/>
        </w:rPr>
        <w:t>:</w:t>
      </w:r>
    </w:p>
    <w:p w:rsidR="00A66A3B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 w:val="0"/>
          <w:sz w:val="24"/>
          <w:szCs w:val="24"/>
        </w:rPr>
      </w:pPr>
      <w:r w:rsidRPr="00BF0339">
        <w:rPr>
          <w:rFonts w:asciiTheme="minorHAnsi" w:hAnsiTheme="minorHAnsi" w:cstheme="minorHAnsi"/>
          <w:b w:val="0"/>
          <w:sz w:val="24"/>
          <w:szCs w:val="24"/>
        </w:rPr>
        <w:t>Big data analysis from cdac</w:t>
      </w:r>
    </w:p>
    <w:p w:rsidR="00A21D9F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 w:val="0"/>
          <w:sz w:val="24"/>
          <w:szCs w:val="24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Certified by Microsoft on Database Fundamental</w:t>
      </w:r>
    </w:p>
    <w:p w:rsidR="00A21D9F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  <w:u w:val="single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Certified by IIT Mumbai on C programming.</w:t>
      </w:r>
    </w:p>
    <w:p w:rsidR="00A21D9F" w:rsidRPr="00A21D9F" w:rsidRDefault="00A21D9F" w:rsidP="00A21D9F">
      <w:pPr>
        <w:pStyle w:val="Heading1"/>
        <w:rPr>
          <w:rFonts w:asciiTheme="minorHAnsi" w:hAnsiTheme="minorHAnsi" w:cstheme="minorHAnsi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szCs w:val="28"/>
          <w:u w:val="single"/>
        </w:rPr>
      </w:pPr>
      <w:r w:rsidRPr="00BF0339">
        <w:rPr>
          <w:rFonts w:asciiTheme="minorHAnsi" w:hAnsiTheme="minorHAnsi" w:cstheme="minorHAnsi"/>
          <w:szCs w:val="28"/>
          <w:u w:val="single"/>
        </w:rPr>
        <w:t>ACHIEVEMENT</w:t>
      </w:r>
    </w:p>
    <w:p w:rsidR="001B7850" w:rsidRPr="00BF0339" w:rsidRDefault="00A21D9F" w:rsidP="00A21D9F">
      <w:pPr>
        <w:pStyle w:val="Heading1"/>
        <w:ind w:left="1080"/>
        <w:rPr>
          <w:rFonts w:asciiTheme="minorHAnsi" w:hAnsiTheme="minorHAnsi" w:cstheme="minorHAnsi"/>
          <w:sz w:val="24"/>
          <w:szCs w:val="24"/>
          <w:u w:val="single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D</w:t>
      </w:r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elivered a speech at IIT </w:t>
      </w:r>
      <w:proofErr w:type="spellStart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Kharagpur</w:t>
      </w:r>
      <w:proofErr w:type="spellEnd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on Machine </w:t>
      </w:r>
      <w:proofErr w:type="gramStart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Learning</w:t>
      </w:r>
      <w:r w:rsidR="00534102">
        <w:rPr>
          <w:rFonts w:asciiTheme="minorHAnsi" w:hAnsiTheme="minorHAnsi" w:cstheme="minorHAnsi"/>
          <w:b w:val="0"/>
          <w:caps w:val="0"/>
          <w:sz w:val="24"/>
          <w:szCs w:val="24"/>
        </w:rPr>
        <w:t>(</w:t>
      </w:r>
      <w:proofErr w:type="gramEnd"/>
      <w:r w:rsidR="00534102">
        <w:rPr>
          <w:rFonts w:asciiTheme="minorHAnsi" w:hAnsiTheme="minorHAnsi" w:cstheme="minorHAnsi"/>
          <w:b w:val="0"/>
          <w:caps w:val="0"/>
          <w:sz w:val="24"/>
          <w:szCs w:val="24"/>
        </w:rPr>
        <w:t>super vised learning)</w:t>
      </w:r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1B7850" w:rsidRP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</w:rPr>
      </w:pPr>
    </w:p>
    <w:p w:rsidR="00C24074" w:rsidRDefault="00C24074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u w:val="single"/>
        </w:rPr>
      </w:pPr>
      <w:r w:rsidRPr="00BF0339">
        <w:rPr>
          <w:rFonts w:asciiTheme="minorHAnsi" w:hAnsiTheme="minorHAnsi" w:cstheme="minorHAnsi"/>
          <w:caps w:val="0"/>
          <w:u w:val="single"/>
        </w:rPr>
        <w:t>HOBBY</w:t>
      </w:r>
    </w:p>
    <w:p w:rsid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</w:rPr>
      </w:pPr>
      <w:r w:rsidRPr="00BF0339">
        <w:rPr>
          <w:rFonts w:asciiTheme="minorHAnsi" w:hAnsiTheme="minorHAnsi" w:cstheme="minorHAnsi"/>
          <w:b w:val="0"/>
          <w:sz w:val="24"/>
        </w:rPr>
        <w:t xml:space="preserve">       O</w:t>
      </w:r>
      <w:r w:rsidRPr="00BF0339">
        <w:rPr>
          <w:rFonts w:asciiTheme="minorHAnsi" w:hAnsiTheme="minorHAnsi" w:cstheme="minorHAnsi"/>
          <w:b w:val="0"/>
          <w:caps w:val="0"/>
          <w:sz w:val="24"/>
        </w:rPr>
        <w:t>ff road cycling, Photography.</w:t>
      </w:r>
    </w:p>
    <w:p w:rsidR="00C24074" w:rsidRPr="00BF0339" w:rsidRDefault="00C24074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</w:rPr>
      </w:pPr>
    </w:p>
    <w:p w:rsidR="001B7850" w:rsidRPr="001B7850" w:rsidRDefault="001B7850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  <w:r w:rsidRPr="00BF0339">
        <w:rPr>
          <w:rFonts w:asciiTheme="minorHAnsi" w:hAnsiTheme="minorHAnsi" w:cstheme="minorHAnsi"/>
          <w:caps w:val="0"/>
          <w:u w:val="single"/>
        </w:rPr>
        <w:t xml:space="preserve">ABOUT MYSELF </w:t>
      </w:r>
    </w:p>
    <w:p w:rsidR="001B7850" w:rsidRPr="001B7850" w:rsidRDefault="001B7850" w:rsidP="001B7850">
      <w:pPr>
        <w:pStyle w:val="Heading1"/>
        <w:ind w:left="720"/>
        <w:rPr>
          <w:rFonts w:asciiTheme="minorHAnsi" w:hAnsiTheme="minorHAnsi" w:cstheme="minorHAnsi"/>
          <w:b w:val="0"/>
          <w:caps w:val="0"/>
        </w:rPr>
      </w:pPr>
    </w:p>
    <w:p w:rsidR="001C3880" w:rsidRP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</w:rPr>
      </w:pPr>
      <w:r w:rsidRPr="00D4002A">
        <w:rPr>
          <w:rFonts w:asciiTheme="minorHAnsi" w:hAnsiTheme="minorHAnsi" w:cstheme="minorHAnsi"/>
          <w:b w:val="0"/>
          <w:caps w:val="0"/>
          <w:sz w:val="24"/>
        </w:rPr>
        <w:t>I am an organized, efficient and hard-working person, and am willing to discover and accept new ideas which can be put into practice effectively.</w:t>
      </w:r>
    </w:p>
    <w:sectPr w:rsidR="001C3880" w:rsidRPr="001B7850" w:rsidSect="0087296E">
      <w:footerReference w:type="default" r:id="rId12"/>
      <w:headerReference w:type="first" r:id="rId13"/>
      <w:pgSz w:w="12240" w:h="15840" w:code="1"/>
      <w:pgMar w:top="720" w:right="720" w:bottom="720" w:left="72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3CA" w:rsidRDefault="00B903CA" w:rsidP="0068194B">
      <w:r>
        <w:separator/>
      </w:r>
    </w:p>
    <w:p w:rsidR="00B903CA" w:rsidRDefault="00B903CA"/>
    <w:p w:rsidR="00B903CA" w:rsidRDefault="00B903CA"/>
  </w:endnote>
  <w:endnote w:type="continuationSeparator" w:id="0">
    <w:p w:rsidR="00B903CA" w:rsidRDefault="00B903CA" w:rsidP="0068194B">
      <w:r>
        <w:continuationSeparator/>
      </w:r>
    </w:p>
    <w:p w:rsidR="00B903CA" w:rsidRDefault="00B903CA"/>
    <w:p w:rsidR="00B903CA" w:rsidRDefault="00B903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onsolas">
    <w:charset w:val="00"/>
    <w:family w:val="modern"/>
    <w:pitch w:val="fixed"/>
    <w:sig w:usb0="E00006FF" w:usb1="0000F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2958" w:rsidRDefault="00FD1BFC">
        <w:pPr>
          <w:pStyle w:val="Footer"/>
        </w:pPr>
        <w:r>
          <w:fldChar w:fldCharType="begin"/>
        </w:r>
        <w:r w:rsidR="002B2958">
          <w:instrText xml:space="preserve"> PAGE   \* MERGEFORMAT </w:instrText>
        </w:r>
        <w:r>
          <w:fldChar w:fldCharType="separate"/>
        </w:r>
        <w:r w:rsidR="0032406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3CA" w:rsidRDefault="00B903CA" w:rsidP="0068194B">
      <w:r>
        <w:separator/>
      </w:r>
    </w:p>
    <w:p w:rsidR="00B903CA" w:rsidRDefault="00B903CA"/>
    <w:p w:rsidR="00B903CA" w:rsidRDefault="00B903CA"/>
  </w:footnote>
  <w:footnote w:type="continuationSeparator" w:id="0">
    <w:p w:rsidR="00B903CA" w:rsidRDefault="00B903CA" w:rsidP="0068194B">
      <w:r>
        <w:continuationSeparator/>
      </w:r>
    </w:p>
    <w:p w:rsidR="00B903CA" w:rsidRDefault="00B903CA"/>
    <w:p w:rsidR="00B903CA" w:rsidRDefault="00B903C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D54" w:rsidRPr="004E01EB" w:rsidRDefault="00780F9E" w:rsidP="005A1B10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1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53350" cy="0"/>
              <wp:effectExtent l="0" t="0" r="0" b="0"/>
              <wp:wrapNone/>
              <wp:docPr id="5" name="Straight Connector 5" descr="Header dividing lin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5335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D67AEB" id="Straight Connector 5" o:spid="_x0000_s1026" alt="Header dividing line" style="position:absolute;z-index:-251658752;visibility:visible;mso-wrap-style:square;mso-width-percent:1000;mso-height-percent:0;mso-top-percent:173;mso-wrap-distance-left:9pt;mso-wrap-distance-top:-3e-5mm;mso-wrap-distance-right:9pt;mso-wrap-distance-bottom:-3e-5mm;mso-position-horizontal:center;mso-position-horizontal-relative:page;mso-position-vertical-relative:page;mso-width-percent:1000;mso-height-percent:0;mso-top-percent:173;mso-width-relative:page;mso-height-relative:page" from="0,0" to="61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" strokecolor="#5a5a5a [2109]" strokeweight=".5pt">
              <v:stroke joinstyle="miter"/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41C8E5F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0ECB37D8"/>
    <w:multiLevelType w:val="hybridMultilevel"/>
    <w:tmpl w:val="C82A7092"/>
    <w:lvl w:ilvl="0" w:tplc="71FA075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0" w:hanging="360"/>
      </w:pPr>
    </w:lvl>
    <w:lvl w:ilvl="2" w:tplc="4009001B" w:tentative="1">
      <w:start w:val="1"/>
      <w:numFmt w:val="lowerRoman"/>
      <w:lvlText w:val="%3."/>
      <w:lvlJc w:val="right"/>
      <w:pPr>
        <w:ind w:left="2490" w:hanging="180"/>
      </w:pPr>
    </w:lvl>
    <w:lvl w:ilvl="3" w:tplc="4009000F" w:tentative="1">
      <w:start w:val="1"/>
      <w:numFmt w:val="decimal"/>
      <w:lvlText w:val="%4."/>
      <w:lvlJc w:val="left"/>
      <w:pPr>
        <w:ind w:left="3210" w:hanging="360"/>
      </w:pPr>
    </w:lvl>
    <w:lvl w:ilvl="4" w:tplc="40090019" w:tentative="1">
      <w:start w:val="1"/>
      <w:numFmt w:val="lowerLetter"/>
      <w:lvlText w:val="%5."/>
      <w:lvlJc w:val="left"/>
      <w:pPr>
        <w:ind w:left="3930" w:hanging="360"/>
      </w:pPr>
    </w:lvl>
    <w:lvl w:ilvl="5" w:tplc="4009001B" w:tentative="1">
      <w:start w:val="1"/>
      <w:numFmt w:val="lowerRoman"/>
      <w:lvlText w:val="%6."/>
      <w:lvlJc w:val="right"/>
      <w:pPr>
        <w:ind w:left="4650" w:hanging="180"/>
      </w:pPr>
    </w:lvl>
    <w:lvl w:ilvl="6" w:tplc="4009000F" w:tentative="1">
      <w:start w:val="1"/>
      <w:numFmt w:val="decimal"/>
      <w:lvlText w:val="%7."/>
      <w:lvlJc w:val="left"/>
      <w:pPr>
        <w:ind w:left="5370" w:hanging="360"/>
      </w:pPr>
    </w:lvl>
    <w:lvl w:ilvl="7" w:tplc="40090019" w:tentative="1">
      <w:start w:val="1"/>
      <w:numFmt w:val="lowerLetter"/>
      <w:lvlText w:val="%8."/>
      <w:lvlJc w:val="left"/>
      <w:pPr>
        <w:ind w:left="6090" w:hanging="360"/>
      </w:pPr>
    </w:lvl>
    <w:lvl w:ilvl="8" w:tplc="40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2" w15:restartNumberingAfterBreak="0">
    <w:nsid w:val="1D771B1B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D0E93"/>
    <w:multiLevelType w:val="hybridMultilevel"/>
    <w:tmpl w:val="14EA9FAA"/>
    <w:lvl w:ilvl="0" w:tplc="2B385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D824C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2A7442E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141C40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523D44C5"/>
    <w:multiLevelType w:val="hybridMultilevel"/>
    <w:tmpl w:val="DE945510"/>
    <w:lvl w:ilvl="0" w:tplc="B3CC29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0A3F1A"/>
    <w:multiLevelType w:val="hybridMultilevel"/>
    <w:tmpl w:val="BB9611D6"/>
    <w:lvl w:ilvl="0" w:tplc="B10A4818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156138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11"/>
  </w:num>
  <w:num w:numId="6">
    <w:abstractNumId w:val="3"/>
  </w:num>
  <w:num w:numId="7">
    <w:abstractNumId w:val="14"/>
  </w:num>
  <w:num w:numId="8">
    <w:abstractNumId w:val="2"/>
  </w:num>
  <w:num w:numId="9">
    <w:abstractNumId w:val="17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  <w:num w:numId="14">
    <w:abstractNumId w:val="13"/>
  </w:num>
  <w:num w:numId="15">
    <w:abstractNumId w:val="19"/>
  </w:num>
  <w:num w:numId="16">
    <w:abstractNumId w:val="15"/>
  </w:num>
  <w:num w:numId="17">
    <w:abstractNumId w:val="18"/>
  </w:num>
  <w:num w:numId="18">
    <w:abstractNumId w:val="16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96E"/>
    <w:rsid w:val="000001EF"/>
    <w:rsid w:val="00007322"/>
    <w:rsid w:val="00007728"/>
    <w:rsid w:val="00024584"/>
    <w:rsid w:val="00024730"/>
    <w:rsid w:val="00042A8B"/>
    <w:rsid w:val="00055E95"/>
    <w:rsid w:val="0007021F"/>
    <w:rsid w:val="00082C8F"/>
    <w:rsid w:val="00084D09"/>
    <w:rsid w:val="000A24FA"/>
    <w:rsid w:val="000A2949"/>
    <w:rsid w:val="000B2BA5"/>
    <w:rsid w:val="000C2C82"/>
    <w:rsid w:val="000F2F8C"/>
    <w:rsid w:val="0010006E"/>
    <w:rsid w:val="001045A8"/>
    <w:rsid w:val="00114A91"/>
    <w:rsid w:val="001427E1"/>
    <w:rsid w:val="00163668"/>
    <w:rsid w:val="0016635E"/>
    <w:rsid w:val="00171566"/>
    <w:rsid w:val="00174145"/>
    <w:rsid w:val="00174676"/>
    <w:rsid w:val="001755A8"/>
    <w:rsid w:val="00184014"/>
    <w:rsid w:val="00192008"/>
    <w:rsid w:val="001A0D92"/>
    <w:rsid w:val="001B2E4B"/>
    <w:rsid w:val="001B7850"/>
    <w:rsid w:val="001C0E68"/>
    <w:rsid w:val="001C342A"/>
    <w:rsid w:val="001C3880"/>
    <w:rsid w:val="001C4B6F"/>
    <w:rsid w:val="001D0BF1"/>
    <w:rsid w:val="001E3120"/>
    <w:rsid w:val="001E7E0C"/>
    <w:rsid w:val="001F04FD"/>
    <w:rsid w:val="001F0BB0"/>
    <w:rsid w:val="001F4E6D"/>
    <w:rsid w:val="001F6140"/>
    <w:rsid w:val="00203573"/>
    <w:rsid w:val="00205399"/>
    <w:rsid w:val="0020597D"/>
    <w:rsid w:val="00213B4C"/>
    <w:rsid w:val="002230C0"/>
    <w:rsid w:val="002253B0"/>
    <w:rsid w:val="00236D54"/>
    <w:rsid w:val="00241D8C"/>
    <w:rsid w:val="00241FDB"/>
    <w:rsid w:val="0024720C"/>
    <w:rsid w:val="00251C8F"/>
    <w:rsid w:val="002617AE"/>
    <w:rsid w:val="002638D0"/>
    <w:rsid w:val="002647D3"/>
    <w:rsid w:val="00272636"/>
    <w:rsid w:val="00275EAE"/>
    <w:rsid w:val="00294998"/>
    <w:rsid w:val="00297F18"/>
    <w:rsid w:val="002A1945"/>
    <w:rsid w:val="002B2958"/>
    <w:rsid w:val="002B3FC8"/>
    <w:rsid w:val="002C6580"/>
    <w:rsid w:val="002D23C5"/>
    <w:rsid w:val="002D6137"/>
    <w:rsid w:val="002E7E61"/>
    <w:rsid w:val="002F05E5"/>
    <w:rsid w:val="002F254D"/>
    <w:rsid w:val="002F30E4"/>
    <w:rsid w:val="00307140"/>
    <w:rsid w:val="00316DFF"/>
    <w:rsid w:val="00324065"/>
    <w:rsid w:val="00324C20"/>
    <w:rsid w:val="00325405"/>
    <w:rsid w:val="00325B57"/>
    <w:rsid w:val="00336056"/>
    <w:rsid w:val="0034086E"/>
    <w:rsid w:val="003544E1"/>
    <w:rsid w:val="00366398"/>
    <w:rsid w:val="003714C6"/>
    <w:rsid w:val="00375538"/>
    <w:rsid w:val="00385796"/>
    <w:rsid w:val="00393CC5"/>
    <w:rsid w:val="003A0632"/>
    <w:rsid w:val="003A0EF6"/>
    <w:rsid w:val="003A30E5"/>
    <w:rsid w:val="003A6ADF"/>
    <w:rsid w:val="003B5928"/>
    <w:rsid w:val="003D380F"/>
    <w:rsid w:val="003E160D"/>
    <w:rsid w:val="003E659D"/>
    <w:rsid w:val="003F1D5F"/>
    <w:rsid w:val="003F6EA3"/>
    <w:rsid w:val="00405128"/>
    <w:rsid w:val="00406CFF"/>
    <w:rsid w:val="00416B25"/>
    <w:rsid w:val="00420592"/>
    <w:rsid w:val="00423396"/>
    <w:rsid w:val="0043107E"/>
    <w:rsid w:val="004319E0"/>
    <w:rsid w:val="00437E8C"/>
    <w:rsid w:val="00440225"/>
    <w:rsid w:val="004726BC"/>
    <w:rsid w:val="00474105"/>
    <w:rsid w:val="00480E6E"/>
    <w:rsid w:val="00486277"/>
    <w:rsid w:val="00494CF6"/>
    <w:rsid w:val="004952B5"/>
    <w:rsid w:val="00495F8D"/>
    <w:rsid w:val="004A1FAE"/>
    <w:rsid w:val="004A32FF"/>
    <w:rsid w:val="004B04DF"/>
    <w:rsid w:val="004B06EB"/>
    <w:rsid w:val="004B6AD0"/>
    <w:rsid w:val="004C2D5D"/>
    <w:rsid w:val="004C33E1"/>
    <w:rsid w:val="004E01EB"/>
    <w:rsid w:val="004E2794"/>
    <w:rsid w:val="005020F6"/>
    <w:rsid w:val="00510392"/>
    <w:rsid w:val="00513E2A"/>
    <w:rsid w:val="00534102"/>
    <w:rsid w:val="00562B1F"/>
    <w:rsid w:val="00566A35"/>
    <w:rsid w:val="0056701E"/>
    <w:rsid w:val="005740D7"/>
    <w:rsid w:val="005A0F26"/>
    <w:rsid w:val="005A1B10"/>
    <w:rsid w:val="005A1CBF"/>
    <w:rsid w:val="005A342D"/>
    <w:rsid w:val="005A6850"/>
    <w:rsid w:val="005B1B1B"/>
    <w:rsid w:val="005C0ABE"/>
    <w:rsid w:val="005C5932"/>
    <w:rsid w:val="005D3CA7"/>
    <w:rsid w:val="005D4CC1"/>
    <w:rsid w:val="005E3521"/>
    <w:rsid w:val="005E63C3"/>
    <w:rsid w:val="005F4B91"/>
    <w:rsid w:val="005F55D2"/>
    <w:rsid w:val="00617DFF"/>
    <w:rsid w:val="0062312F"/>
    <w:rsid w:val="00625F2C"/>
    <w:rsid w:val="00630E39"/>
    <w:rsid w:val="00660906"/>
    <w:rsid w:val="006618E9"/>
    <w:rsid w:val="006720AB"/>
    <w:rsid w:val="0068194B"/>
    <w:rsid w:val="00684E11"/>
    <w:rsid w:val="00692703"/>
    <w:rsid w:val="006A1962"/>
    <w:rsid w:val="006B5D48"/>
    <w:rsid w:val="006B7D7B"/>
    <w:rsid w:val="006C1A5E"/>
    <w:rsid w:val="006E0BEC"/>
    <w:rsid w:val="006E1507"/>
    <w:rsid w:val="00712D8B"/>
    <w:rsid w:val="0071739C"/>
    <w:rsid w:val="00725821"/>
    <w:rsid w:val="007273B7"/>
    <w:rsid w:val="0073353E"/>
    <w:rsid w:val="00733E0A"/>
    <w:rsid w:val="0074108A"/>
    <w:rsid w:val="0074403D"/>
    <w:rsid w:val="00746D44"/>
    <w:rsid w:val="007538DC"/>
    <w:rsid w:val="00757803"/>
    <w:rsid w:val="00780F9E"/>
    <w:rsid w:val="0078121F"/>
    <w:rsid w:val="0079206B"/>
    <w:rsid w:val="00796076"/>
    <w:rsid w:val="007B44C9"/>
    <w:rsid w:val="007C0566"/>
    <w:rsid w:val="007C606B"/>
    <w:rsid w:val="007E17AE"/>
    <w:rsid w:val="007E6A61"/>
    <w:rsid w:val="00801140"/>
    <w:rsid w:val="00803404"/>
    <w:rsid w:val="00812AD6"/>
    <w:rsid w:val="00834955"/>
    <w:rsid w:val="00855B59"/>
    <w:rsid w:val="00860461"/>
    <w:rsid w:val="0086487C"/>
    <w:rsid w:val="00870B20"/>
    <w:rsid w:val="00871882"/>
    <w:rsid w:val="0087296E"/>
    <w:rsid w:val="008829F8"/>
    <w:rsid w:val="00885897"/>
    <w:rsid w:val="00895707"/>
    <w:rsid w:val="008A6538"/>
    <w:rsid w:val="008B0AA4"/>
    <w:rsid w:val="008C7056"/>
    <w:rsid w:val="008F3B14"/>
    <w:rsid w:val="008F41D7"/>
    <w:rsid w:val="00901899"/>
    <w:rsid w:val="0090344B"/>
    <w:rsid w:val="00905715"/>
    <w:rsid w:val="0091321E"/>
    <w:rsid w:val="00913946"/>
    <w:rsid w:val="0092726B"/>
    <w:rsid w:val="009361BA"/>
    <w:rsid w:val="00944F78"/>
    <w:rsid w:val="009510E7"/>
    <w:rsid w:val="00952C89"/>
    <w:rsid w:val="009571D8"/>
    <w:rsid w:val="009650EA"/>
    <w:rsid w:val="0097790C"/>
    <w:rsid w:val="00980408"/>
    <w:rsid w:val="0098506E"/>
    <w:rsid w:val="009A44CE"/>
    <w:rsid w:val="009C4DFC"/>
    <w:rsid w:val="009D44F8"/>
    <w:rsid w:val="009E3160"/>
    <w:rsid w:val="009F142D"/>
    <w:rsid w:val="009F220C"/>
    <w:rsid w:val="009F3B05"/>
    <w:rsid w:val="009F3EDE"/>
    <w:rsid w:val="009F4931"/>
    <w:rsid w:val="00A0624F"/>
    <w:rsid w:val="00A14534"/>
    <w:rsid w:val="00A16DAA"/>
    <w:rsid w:val="00A21D9F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615E1"/>
    <w:rsid w:val="00A66A3B"/>
    <w:rsid w:val="00A755E8"/>
    <w:rsid w:val="00A75897"/>
    <w:rsid w:val="00A93A5D"/>
    <w:rsid w:val="00AB2178"/>
    <w:rsid w:val="00AB32F8"/>
    <w:rsid w:val="00AB610B"/>
    <w:rsid w:val="00AC6C53"/>
    <w:rsid w:val="00AD360E"/>
    <w:rsid w:val="00AD40FB"/>
    <w:rsid w:val="00AD782D"/>
    <w:rsid w:val="00AE7650"/>
    <w:rsid w:val="00B10EBE"/>
    <w:rsid w:val="00B11A73"/>
    <w:rsid w:val="00B236F1"/>
    <w:rsid w:val="00B32F54"/>
    <w:rsid w:val="00B50F99"/>
    <w:rsid w:val="00B51D1B"/>
    <w:rsid w:val="00B540F4"/>
    <w:rsid w:val="00B60FD0"/>
    <w:rsid w:val="00B620D7"/>
    <w:rsid w:val="00B622DF"/>
    <w:rsid w:val="00B6332A"/>
    <w:rsid w:val="00B70245"/>
    <w:rsid w:val="00B81760"/>
    <w:rsid w:val="00B8494C"/>
    <w:rsid w:val="00B903CA"/>
    <w:rsid w:val="00BA1546"/>
    <w:rsid w:val="00BB4E51"/>
    <w:rsid w:val="00BC651B"/>
    <w:rsid w:val="00BC7FE6"/>
    <w:rsid w:val="00BD431F"/>
    <w:rsid w:val="00BE423E"/>
    <w:rsid w:val="00BF0339"/>
    <w:rsid w:val="00BF61AC"/>
    <w:rsid w:val="00C0264E"/>
    <w:rsid w:val="00C15228"/>
    <w:rsid w:val="00C24074"/>
    <w:rsid w:val="00C47FA6"/>
    <w:rsid w:val="00C57FC6"/>
    <w:rsid w:val="00C66A7D"/>
    <w:rsid w:val="00C779DA"/>
    <w:rsid w:val="00C814F7"/>
    <w:rsid w:val="00C9481B"/>
    <w:rsid w:val="00CA4B4D"/>
    <w:rsid w:val="00CB11F7"/>
    <w:rsid w:val="00CB26BD"/>
    <w:rsid w:val="00CB35C3"/>
    <w:rsid w:val="00CC3207"/>
    <w:rsid w:val="00CD323D"/>
    <w:rsid w:val="00CE4030"/>
    <w:rsid w:val="00CE64B3"/>
    <w:rsid w:val="00CF1A49"/>
    <w:rsid w:val="00D0630C"/>
    <w:rsid w:val="00D243A9"/>
    <w:rsid w:val="00D305E5"/>
    <w:rsid w:val="00D37CD3"/>
    <w:rsid w:val="00D4002A"/>
    <w:rsid w:val="00D60D59"/>
    <w:rsid w:val="00D66A52"/>
    <w:rsid w:val="00D66EFA"/>
    <w:rsid w:val="00D72A2D"/>
    <w:rsid w:val="00D9521A"/>
    <w:rsid w:val="00D95768"/>
    <w:rsid w:val="00DA3914"/>
    <w:rsid w:val="00DA59AA"/>
    <w:rsid w:val="00DB6915"/>
    <w:rsid w:val="00DB7E1E"/>
    <w:rsid w:val="00DC1B78"/>
    <w:rsid w:val="00DC2A2F"/>
    <w:rsid w:val="00DC600B"/>
    <w:rsid w:val="00DE0FAA"/>
    <w:rsid w:val="00DE136D"/>
    <w:rsid w:val="00DE6534"/>
    <w:rsid w:val="00DF4D6C"/>
    <w:rsid w:val="00E01923"/>
    <w:rsid w:val="00E07870"/>
    <w:rsid w:val="00E14498"/>
    <w:rsid w:val="00E2397A"/>
    <w:rsid w:val="00E254DB"/>
    <w:rsid w:val="00E300FC"/>
    <w:rsid w:val="00E362DB"/>
    <w:rsid w:val="00E5632B"/>
    <w:rsid w:val="00E642F1"/>
    <w:rsid w:val="00E70240"/>
    <w:rsid w:val="00E71E6B"/>
    <w:rsid w:val="00E757C8"/>
    <w:rsid w:val="00E81CC5"/>
    <w:rsid w:val="00E85A87"/>
    <w:rsid w:val="00E85B4A"/>
    <w:rsid w:val="00E923CD"/>
    <w:rsid w:val="00E9528E"/>
    <w:rsid w:val="00EA5099"/>
    <w:rsid w:val="00EC1351"/>
    <w:rsid w:val="00EC4CBF"/>
    <w:rsid w:val="00EE2CA8"/>
    <w:rsid w:val="00EF17E8"/>
    <w:rsid w:val="00EF51D9"/>
    <w:rsid w:val="00F1103F"/>
    <w:rsid w:val="00F130DD"/>
    <w:rsid w:val="00F24884"/>
    <w:rsid w:val="00F33D81"/>
    <w:rsid w:val="00F476C4"/>
    <w:rsid w:val="00F61DF9"/>
    <w:rsid w:val="00F7555A"/>
    <w:rsid w:val="00F81960"/>
    <w:rsid w:val="00F866B2"/>
    <w:rsid w:val="00F8769D"/>
    <w:rsid w:val="00F9350C"/>
    <w:rsid w:val="00F94EB5"/>
    <w:rsid w:val="00F9624D"/>
    <w:rsid w:val="00FA6D61"/>
    <w:rsid w:val="00FB2E44"/>
    <w:rsid w:val="00FB31C1"/>
    <w:rsid w:val="00FB47F3"/>
    <w:rsid w:val="00FB58F2"/>
    <w:rsid w:val="00FC6AEA"/>
    <w:rsid w:val="00FD1BFC"/>
    <w:rsid w:val="00FD3D13"/>
    <w:rsid w:val="00FE55A2"/>
    <w:rsid w:val="00FE77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CD7B7"/>
  <w15:docId w15:val="{9EA40797-B9A4-46B8-8D95-D5224CB1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10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507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customStyle="1" w:styleId="GridTable1Light1">
    <w:name w:val="Grid Table 1 Light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rsid w:val="002647D3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customStyle="1" w:styleId="PlainTable11">
    <w:name w:val="Plain Table 1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296E"/>
    <w:rPr>
      <w:color w:val="605E5C"/>
      <w:shd w:val="clear" w:color="auto" w:fill="E1DFDD"/>
    </w:rPr>
  </w:style>
  <w:style w:type="character" w:customStyle="1" w:styleId="vanity-namedomain">
    <w:name w:val="vanity-name__domain"/>
    <w:basedOn w:val="DefaultParagraphFont"/>
    <w:rsid w:val="0087296E"/>
  </w:style>
  <w:style w:type="character" w:customStyle="1" w:styleId="vanity-namedisplay-name">
    <w:name w:val="vanity-name__display-name"/>
    <w:basedOn w:val="DefaultParagraphFont"/>
    <w:rsid w:val="0087296E"/>
  </w:style>
  <w:style w:type="character" w:styleId="Strong">
    <w:name w:val="Strong"/>
    <w:basedOn w:val="DefaultParagraphFont"/>
    <w:uiPriority w:val="22"/>
    <w:qFormat/>
    <w:rsid w:val="00CC3207"/>
    <w:rPr>
      <w:b/>
      <w:bCs/>
    </w:rPr>
  </w:style>
  <w:style w:type="character" w:customStyle="1" w:styleId="ilfuvd">
    <w:name w:val="ilfuvd"/>
    <w:basedOn w:val="DefaultParagraphFont"/>
    <w:rsid w:val="00BF0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himalaya-mandal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himalayamandalcse@gmail.com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xhimalaya/brezier.git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malaya%20Mandal\AppData\Roaming\Microsoft\Templates\Modern%20chronological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576C9A1B6D4BE395CE0F66F5439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BDA11-B1CA-4FFB-8C2D-9F471FDF20BD}"/>
      </w:docPartPr>
      <w:docPartBody>
        <w:p w:rsidR="005C47A3" w:rsidRDefault="00A51CC9" w:rsidP="00A51CC9">
          <w:pPr>
            <w:pStyle w:val="96576C9A1B6D4BE395CE0F66F54392BA"/>
          </w:pPr>
          <w:r w:rsidRPr="00CF1A49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onsolas">
    <w:charset w:val="00"/>
    <w:family w:val="modern"/>
    <w:pitch w:val="fixed"/>
    <w:sig w:usb0="E00006FF" w:usb1="0000F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D1D2F"/>
    <w:rsid w:val="00380592"/>
    <w:rsid w:val="00380B75"/>
    <w:rsid w:val="00435263"/>
    <w:rsid w:val="00465F2A"/>
    <w:rsid w:val="004B054F"/>
    <w:rsid w:val="004C7E33"/>
    <w:rsid w:val="004D2DC7"/>
    <w:rsid w:val="005C47A3"/>
    <w:rsid w:val="0061302C"/>
    <w:rsid w:val="0065280B"/>
    <w:rsid w:val="0069024D"/>
    <w:rsid w:val="006A5B2C"/>
    <w:rsid w:val="00731C7F"/>
    <w:rsid w:val="00767682"/>
    <w:rsid w:val="008A0319"/>
    <w:rsid w:val="009C43C0"/>
    <w:rsid w:val="00A51CC9"/>
    <w:rsid w:val="00A70F39"/>
    <w:rsid w:val="00AD1D2F"/>
    <w:rsid w:val="00B5402B"/>
    <w:rsid w:val="00EA2965"/>
    <w:rsid w:val="00ED52D2"/>
    <w:rsid w:val="00EF7F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1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1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BEDD03A2FB4404BDA99599785DBAE0">
    <w:name w:val="DEBEDD03A2FB4404BDA99599785DBAE0"/>
    <w:rsid w:val="00A51CC9"/>
  </w:style>
  <w:style w:type="character" w:styleId="IntenseEmphasis">
    <w:name w:val="Intense Emphasis"/>
    <w:basedOn w:val="DefaultParagraphFont"/>
    <w:uiPriority w:val="2"/>
    <w:rsid w:val="00A51CC9"/>
    <w:rPr>
      <w:b/>
      <w:iCs/>
      <w:color w:val="262626" w:themeColor="text1" w:themeTint="D9"/>
    </w:rPr>
  </w:style>
  <w:style w:type="paragraph" w:customStyle="1" w:styleId="94C94FD7FC0E41AD9419976C6CBADD03">
    <w:name w:val="94C94FD7FC0E41AD9419976C6CBADD03"/>
    <w:rsid w:val="00A51CC9"/>
  </w:style>
  <w:style w:type="paragraph" w:customStyle="1" w:styleId="221AC0E8C2364BDD8D5991DDCB9361CE">
    <w:name w:val="221AC0E8C2364BDD8D5991DDCB9361CE"/>
    <w:rsid w:val="00A51CC9"/>
  </w:style>
  <w:style w:type="paragraph" w:customStyle="1" w:styleId="AF68FDC5085F4634A2AA7F6BF9E56B02">
    <w:name w:val="AF68FDC5085F4634A2AA7F6BF9E56B02"/>
    <w:rsid w:val="00A51CC9"/>
  </w:style>
  <w:style w:type="paragraph" w:customStyle="1" w:styleId="62F7074F02B540CDAF8695715EE09F57">
    <w:name w:val="62F7074F02B540CDAF8695715EE09F57"/>
    <w:rsid w:val="00A51CC9"/>
  </w:style>
  <w:style w:type="paragraph" w:customStyle="1" w:styleId="309078B92A6348E4BEBAD67AEC8477B0">
    <w:name w:val="309078B92A6348E4BEBAD67AEC8477B0"/>
    <w:rsid w:val="00A51CC9"/>
  </w:style>
  <w:style w:type="paragraph" w:customStyle="1" w:styleId="88B9270079C34854AA78010AC7F0163F">
    <w:name w:val="88B9270079C34854AA78010AC7F0163F"/>
    <w:rsid w:val="00A51CC9"/>
  </w:style>
  <w:style w:type="paragraph" w:customStyle="1" w:styleId="DC55F32938ED4AAD9E29719C14AA040F">
    <w:name w:val="DC55F32938ED4AAD9E29719C14AA040F"/>
    <w:rsid w:val="00A51CC9"/>
  </w:style>
  <w:style w:type="paragraph" w:customStyle="1" w:styleId="9CADD8C8311F44D3B98247240F24FC30">
    <w:name w:val="9CADD8C8311F44D3B98247240F24FC30"/>
    <w:rsid w:val="00A51CC9"/>
  </w:style>
  <w:style w:type="paragraph" w:customStyle="1" w:styleId="B0C4342C64A64E2493F6534EF07753ED">
    <w:name w:val="B0C4342C64A64E2493F6534EF07753ED"/>
    <w:rsid w:val="00A51CC9"/>
  </w:style>
  <w:style w:type="paragraph" w:customStyle="1" w:styleId="2A8838B9F34248A687752DC53CCE3E5D">
    <w:name w:val="2A8838B9F34248A687752DC53CCE3E5D"/>
    <w:rsid w:val="00A51CC9"/>
  </w:style>
  <w:style w:type="paragraph" w:customStyle="1" w:styleId="75B790070A24481D8A7A0F722DC6FAE6">
    <w:name w:val="75B790070A24481D8A7A0F722DC6FAE6"/>
    <w:rsid w:val="00A51CC9"/>
  </w:style>
  <w:style w:type="paragraph" w:customStyle="1" w:styleId="BF3C34E90F794EEEBD3716281C897551">
    <w:name w:val="BF3C34E90F794EEEBD3716281C897551"/>
    <w:rsid w:val="00A51CC9"/>
  </w:style>
  <w:style w:type="paragraph" w:customStyle="1" w:styleId="3C92D7B90FB34C198122785A1EB33EDD">
    <w:name w:val="3C92D7B90FB34C198122785A1EB33EDD"/>
    <w:rsid w:val="00A51CC9"/>
  </w:style>
  <w:style w:type="paragraph" w:customStyle="1" w:styleId="2FDBED0685014D3E96CCDC7570C86B6B">
    <w:name w:val="2FDBED0685014D3E96CCDC7570C86B6B"/>
    <w:rsid w:val="00A51CC9"/>
  </w:style>
  <w:style w:type="character" w:styleId="SubtleReference">
    <w:name w:val="Subtle Reference"/>
    <w:basedOn w:val="DefaultParagraphFont"/>
    <w:uiPriority w:val="10"/>
    <w:qFormat/>
    <w:rsid w:val="00A51CC9"/>
    <w:rPr>
      <w:b/>
      <w:caps w:val="0"/>
      <w:smallCaps/>
      <w:color w:val="595959" w:themeColor="text1" w:themeTint="A6"/>
    </w:rPr>
  </w:style>
  <w:style w:type="paragraph" w:customStyle="1" w:styleId="B9BFF82436CB4CD28021858554EAA62C">
    <w:name w:val="B9BFF82436CB4CD28021858554EAA62C"/>
    <w:rsid w:val="00A51CC9"/>
  </w:style>
  <w:style w:type="paragraph" w:customStyle="1" w:styleId="31FB5F75719B422CA760210448717DA5">
    <w:name w:val="31FB5F75719B422CA760210448717DA5"/>
    <w:rsid w:val="00A51CC9"/>
  </w:style>
  <w:style w:type="paragraph" w:customStyle="1" w:styleId="82D490E7486D493EAEDA6071362FC2E9">
    <w:name w:val="82D490E7486D493EAEDA6071362FC2E9"/>
    <w:rsid w:val="00A51CC9"/>
  </w:style>
  <w:style w:type="paragraph" w:customStyle="1" w:styleId="949A1EEB1B9744048B91BFA65FAA8F5D">
    <w:name w:val="949A1EEB1B9744048B91BFA65FAA8F5D"/>
    <w:rsid w:val="00A51CC9"/>
  </w:style>
  <w:style w:type="paragraph" w:customStyle="1" w:styleId="82BC226F868A4F4E98B984D54E1245AF">
    <w:name w:val="82BC226F868A4F4E98B984D54E1245AF"/>
    <w:rsid w:val="00A51CC9"/>
  </w:style>
  <w:style w:type="paragraph" w:customStyle="1" w:styleId="C3A79E39489F4B4DBF0E2FAD1FF7AF31">
    <w:name w:val="C3A79E39489F4B4DBF0E2FAD1FF7AF31"/>
    <w:rsid w:val="00A51CC9"/>
  </w:style>
  <w:style w:type="paragraph" w:customStyle="1" w:styleId="7BF416C26D824406AA6FD8292D7D71EB">
    <w:name w:val="7BF416C26D824406AA6FD8292D7D71EB"/>
    <w:rsid w:val="00A51CC9"/>
  </w:style>
  <w:style w:type="paragraph" w:customStyle="1" w:styleId="047F31481BFA4FB18C896A2C0A46A41C">
    <w:name w:val="047F31481BFA4FB18C896A2C0A46A41C"/>
    <w:rsid w:val="00A51CC9"/>
  </w:style>
  <w:style w:type="paragraph" w:customStyle="1" w:styleId="A565B6A0ECFC476AABCAB6FA64939CB3">
    <w:name w:val="A565B6A0ECFC476AABCAB6FA64939CB3"/>
    <w:rsid w:val="00A51CC9"/>
  </w:style>
  <w:style w:type="paragraph" w:customStyle="1" w:styleId="E5DE77D0C89445FF9428C586A2036916">
    <w:name w:val="E5DE77D0C89445FF9428C586A2036916"/>
    <w:rsid w:val="00A51CC9"/>
  </w:style>
  <w:style w:type="paragraph" w:customStyle="1" w:styleId="01DF924D97764CC3ABFB54F09E98B9A3">
    <w:name w:val="01DF924D97764CC3ABFB54F09E98B9A3"/>
    <w:rsid w:val="00A51CC9"/>
  </w:style>
  <w:style w:type="paragraph" w:customStyle="1" w:styleId="820FC95D8AFE4762851D6534466590E8">
    <w:name w:val="820FC95D8AFE4762851D6534466590E8"/>
    <w:rsid w:val="00A51CC9"/>
  </w:style>
  <w:style w:type="paragraph" w:customStyle="1" w:styleId="E11BE8D925184F239FEB18BFA9E37504">
    <w:name w:val="E11BE8D925184F239FEB18BFA9E37504"/>
    <w:rsid w:val="00A51CC9"/>
  </w:style>
  <w:style w:type="paragraph" w:customStyle="1" w:styleId="9BFADA4C7C6F4CD9A1A6BBD14723F4FD">
    <w:name w:val="9BFADA4C7C6F4CD9A1A6BBD14723F4FD"/>
    <w:rsid w:val="00A51CC9"/>
  </w:style>
  <w:style w:type="paragraph" w:customStyle="1" w:styleId="86C06CAAF96F443D90F80B99A9C3191B">
    <w:name w:val="86C06CAAF96F443D90F80B99A9C3191B"/>
    <w:rsid w:val="00A51CC9"/>
  </w:style>
  <w:style w:type="paragraph" w:customStyle="1" w:styleId="6242BCD161274025822AF86601941DFD">
    <w:name w:val="6242BCD161274025822AF86601941DFD"/>
    <w:rsid w:val="00A51CC9"/>
  </w:style>
  <w:style w:type="paragraph" w:customStyle="1" w:styleId="128F63B3966840C9A8718BDD22C30528">
    <w:name w:val="128F63B3966840C9A8718BDD22C30528"/>
    <w:rsid w:val="00A51CC9"/>
  </w:style>
  <w:style w:type="paragraph" w:customStyle="1" w:styleId="1C479FBCDC35408687CE486972C7FA92">
    <w:name w:val="1C479FBCDC35408687CE486972C7FA92"/>
    <w:rsid w:val="00A51CC9"/>
  </w:style>
  <w:style w:type="paragraph" w:customStyle="1" w:styleId="45F39E8F6EDB499CABF0D9D6DE9194DD">
    <w:name w:val="45F39E8F6EDB499CABF0D9D6DE9194DD"/>
    <w:rsid w:val="00A51CC9"/>
  </w:style>
  <w:style w:type="paragraph" w:customStyle="1" w:styleId="B91D0863A23942D2B6187B2E9A6CED8D">
    <w:name w:val="B91D0863A23942D2B6187B2E9A6CED8D"/>
    <w:rsid w:val="00A51CC9"/>
  </w:style>
  <w:style w:type="paragraph" w:customStyle="1" w:styleId="8277113E2932424F8FC2BAB9D3B4555A">
    <w:name w:val="8277113E2932424F8FC2BAB9D3B4555A"/>
    <w:rsid w:val="00A51CC9"/>
  </w:style>
  <w:style w:type="paragraph" w:customStyle="1" w:styleId="D2D033EACEA34B42ACB6CE8EF04EA2AB">
    <w:name w:val="D2D033EACEA34B42ACB6CE8EF04EA2AB"/>
    <w:rsid w:val="00A51CC9"/>
  </w:style>
  <w:style w:type="paragraph" w:customStyle="1" w:styleId="8DE87B79BEDE4D5A9D902380A0E3CA14">
    <w:name w:val="8DE87B79BEDE4D5A9D902380A0E3CA14"/>
    <w:rsid w:val="00A51CC9"/>
  </w:style>
  <w:style w:type="paragraph" w:customStyle="1" w:styleId="785BEA5BC9584B49ACFF44EBE1980968">
    <w:name w:val="785BEA5BC9584B49ACFF44EBE1980968"/>
    <w:rsid w:val="00A51CC9"/>
  </w:style>
  <w:style w:type="paragraph" w:customStyle="1" w:styleId="3191B71F0505442CAEE3EE1C5F45A49D">
    <w:name w:val="3191B71F0505442CAEE3EE1C5F45A49D"/>
    <w:rsid w:val="00A51CC9"/>
  </w:style>
  <w:style w:type="paragraph" w:customStyle="1" w:styleId="2C956B794C824A17B8D6FA2C8459270A">
    <w:name w:val="2C956B794C824A17B8D6FA2C8459270A"/>
    <w:rsid w:val="00A51CC9"/>
  </w:style>
  <w:style w:type="paragraph" w:customStyle="1" w:styleId="CF94A1BB9AB14810A7049D2A0C1AFE47">
    <w:name w:val="CF94A1BB9AB14810A7049D2A0C1AFE47"/>
    <w:rsid w:val="00AD1D2F"/>
  </w:style>
  <w:style w:type="paragraph" w:customStyle="1" w:styleId="1DE78D4C24EA41449A07DEF79865BE5D">
    <w:name w:val="1DE78D4C24EA41449A07DEF79865BE5D"/>
    <w:rsid w:val="00767682"/>
  </w:style>
  <w:style w:type="paragraph" w:customStyle="1" w:styleId="6131102AAA37490EBBD08EDD23EA7484">
    <w:name w:val="6131102AAA37490EBBD08EDD23EA7484"/>
    <w:rsid w:val="00767682"/>
  </w:style>
  <w:style w:type="paragraph" w:customStyle="1" w:styleId="A098F989492444C7914A86DB5C2959A5">
    <w:name w:val="A098F989492444C7914A86DB5C2959A5"/>
    <w:rsid w:val="00A51CC9"/>
    <w:pPr>
      <w:spacing w:after="200" w:line="276" w:lineRule="auto"/>
    </w:pPr>
  </w:style>
  <w:style w:type="paragraph" w:customStyle="1" w:styleId="96576C9A1B6D4BE395CE0F66F54392BA">
    <w:name w:val="96576C9A1B6D4BE395CE0F66F54392BA"/>
    <w:rsid w:val="00A51CC9"/>
    <w:pPr>
      <w:spacing w:after="200" w:line="276" w:lineRule="auto"/>
    </w:pPr>
  </w:style>
  <w:style w:type="paragraph" w:customStyle="1" w:styleId="DB4DCD2D95C1411987F3CB1A807FCF31">
    <w:name w:val="DB4DCD2D95C1411987F3CB1A807FCF31"/>
    <w:rsid w:val="005C47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Modern chronological resume</Template>
  <TotalTime>62</TotalTime>
  <Pages>5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Himalaya</dc:creator>
  <cp:keywords/>
  <dc:description/>
  <cp:lastModifiedBy>Himalaya</cp:lastModifiedBy>
  <cp:revision>9</cp:revision>
  <cp:lastPrinted>2020-08-09T19:55:00Z</cp:lastPrinted>
  <dcterms:created xsi:type="dcterms:W3CDTF">2020-03-15T18:25:00Z</dcterms:created>
  <dcterms:modified xsi:type="dcterms:W3CDTF">2020-08-09T19:56:00Z</dcterms:modified>
  <cp:category/>
</cp:coreProperties>
</file>